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1FB73" w14:textId="77777777" w:rsidR="006F6A5B" w:rsidRPr="00C97EDA" w:rsidRDefault="00EB29FD">
      <w:pPr>
        <w:rPr>
          <w:rFonts w:cstheme="minorHAnsi"/>
        </w:rPr>
      </w:pPr>
      <w:r w:rsidRPr="00C97EDA">
        <w:rPr>
          <w:rFonts w:cstheme="minorHAnsi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6E53B25" wp14:editId="731AC511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0941DFCBBEF4629987BAB78A9C7350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3BD918" w14:textId="64036D47" w:rsidR="006F6A5B" w:rsidRPr="006F6A5B" w:rsidRDefault="004E44C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8903" w14:textId="4DAD1D25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DF1BDE">
                                <w:rPr>
                                  <w:b/>
                                  <w:noProof/>
                                  <w:sz w:val="36"/>
                                </w:rPr>
                                <w:t>05/03/2021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F9B9BE" w14:textId="117A2C98" w:rsidR="006F6A5B" w:rsidRPr="006F6A5B" w:rsidRDefault="004E44C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431CD61" w14:textId="77777777" w:rsidR="006F6A5B" w:rsidRPr="00963097" w:rsidRDefault="004E44C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 xml:space="preserve">Cristian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Fernandez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 xml:space="preserve">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53B2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0941DFCBBEF4629987BAB78A9C7350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33BD918" w14:textId="64036D47" w:rsidR="006F6A5B" w:rsidRPr="006F6A5B" w:rsidRDefault="004E44C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E968903" w14:textId="4DAD1D25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DF1BDE">
                          <w:rPr>
                            <w:b/>
                            <w:noProof/>
                            <w:sz w:val="36"/>
                          </w:rPr>
                          <w:t>05/03/2021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F9B9BE" w14:textId="117A2C98" w:rsidR="006F6A5B" w:rsidRPr="006F6A5B" w:rsidRDefault="004E44C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2431CD61" w14:textId="77777777" w:rsidR="006F6A5B" w:rsidRPr="00963097" w:rsidRDefault="004E44C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 xml:space="preserve">Cristian </w:t>
                            </w:r>
                            <w:proofErr w:type="spellStart"/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Fernandez</w:t>
                            </w:r>
                            <w:proofErr w:type="spellEnd"/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 xml:space="preserve">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39083196" w14:textId="77777777" w:rsidR="00337DBB" w:rsidRPr="00C97EDA" w:rsidRDefault="00337DBB" w:rsidP="00337DBB">
      <w:pPr>
        <w:tabs>
          <w:tab w:val="center" w:pos="4252"/>
        </w:tabs>
        <w:jc w:val="center"/>
        <w:rPr>
          <w:rFonts w:cstheme="minorHAnsi"/>
        </w:rPr>
      </w:pPr>
    </w:p>
    <w:p w14:paraId="0A6313EC" w14:textId="77777777" w:rsidR="00260AFF" w:rsidRPr="00C97EDA" w:rsidRDefault="006F6A5B" w:rsidP="00EA48B0">
      <w:pPr>
        <w:tabs>
          <w:tab w:val="center" w:pos="4252"/>
        </w:tabs>
        <w:rPr>
          <w:rFonts w:cstheme="minorHAnsi"/>
        </w:rPr>
      </w:pPr>
      <w:r w:rsidRPr="00C97EDA">
        <w:rPr>
          <w:rFonts w:cstheme="minorHAnsi"/>
        </w:rPr>
        <w:br w:type="page"/>
      </w:r>
      <w:r w:rsidR="00337DBB" w:rsidRPr="00C97EDA">
        <w:rPr>
          <w:rFonts w:cstheme="minorHAnsi"/>
        </w:rPr>
        <w:lastRenderedPageBreak/>
        <w:tab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160002B4" w14:textId="77777777" w:rsidR="00D463EE" w:rsidRPr="00C97EDA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Theme="minorHAnsi" w:hAnsiTheme="minorHAnsi" w:cstheme="minorHAnsi"/>
            </w:rPr>
          </w:pPr>
          <w:r w:rsidRPr="00C97EDA">
            <w:rPr>
              <w:rFonts w:asciiTheme="minorHAnsi" w:hAnsiTheme="minorHAnsi" w:cstheme="minorHAnsi"/>
            </w:rPr>
            <w:t>Contenido</w:t>
          </w:r>
        </w:p>
        <w:p w14:paraId="258C84AB" w14:textId="449AED37" w:rsidR="00FF53D9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C97EDA">
            <w:rPr>
              <w:rFonts w:cstheme="minorHAnsi"/>
            </w:rPr>
            <w:fldChar w:fldCharType="begin"/>
          </w:r>
          <w:r w:rsidRPr="00C97EDA">
            <w:rPr>
              <w:rFonts w:cstheme="minorHAnsi"/>
            </w:rPr>
            <w:instrText xml:space="preserve"> TOC \o "1-3" \h \z \u </w:instrText>
          </w:r>
          <w:r w:rsidRPr="00C97EDA">
            <w:rPr>
              <w:rFonts w:cstheme="minorHAnsi"/>
            </w:rPr>
            <w:fldChar w:fldCharType="separate"/>
          </w:r>
          <w:hyperlink w:anchor="_Toc65519924" w:history="1">
            <w:r w:rsidR="00FF53D9" w:rsidRPr="0086759E">
              <w:rPr>
                <w:rStyle w:val="Hipervnculo"/>
                <w:rFonts w:cstheme="minorHAnsi"/>
                <w:noProof/>
              </w:rPr>
              <w:t>Introducción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1ACA5A7B" w14:textId="2F36B6BB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5" w:history="1">
            <w:r w:rsidR="00FF53D9" w:rsidRPr="0086759E">
              <w:rPr>
                <w:rStyle w:val="Hipervnculo"/>
                <w:rFonts w:cstheme="minorHAnsi"/>
                <w:noProof/>
              </w:rPr>
              <w:t>1.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Tipografía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_Toc65519925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4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FFDE9AA" w14:textId="479087B5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6" w:history="1">
            <w:r w:rsidR="00FF53D9" w:rsidRPr="0086759E">
              <w:rPr>
                <w:rStyle w:val="Hipervnculo"/>
                <w:rFonts w:cstheme="minorHAnsi"/>
                <w:noProof/>
              </w:rPr>
              <w:t>2.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Colores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_Toc65519926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AF9F574" w14:textId="0792AC90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7" w:history="1">
            <w:r w:rsidR="00FF53D9" w:rsidRPr="0086759E">
              <w:rPr>
                <w:rStyle w:val="Hipervnculo"/>
                <w:rFonts w:cstheme="minorHAnsi"/>
                <w:noProof/>
              </w:rPr>
              <w:t>2.1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Paleta de colores principales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_Toc65519927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24A1CAF" w14:textId="1D116543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8" w:history="1">
            <w:r w:rsidR="00FF53D9" w:rsidRPr="0086759E">
              <w:rPr>
                <w:rStyle w:val="Hipervnculo"/>
                <w:rFonts w:cstheme="minorHAnsi"/>
                <w:noProof/>
              </w:rPr>
              <w:t>2.2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rFonts w:cstheme="minorHAnsi"/>
                <w:noProof/>
              </w:rPr>
              <w:t>Colores de las redes sociales: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_Toc65519928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003B5299" w14:textId="5BA42C55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9" w:history="1">
            <w:r w:rsidR="00FF53D9" w:rsidRPr="0086759E">
              <w:rPr>
                <w:rStyle w:val="Hipervnculo"/>
                <w:noProof/>
              </w:rPr>
              <w:t>2.3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iconos: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_Toc65519929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5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7EDC7612" w14:textId="3E5954A7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0" w:history="1">
            <w:r w:rsidR="00FF53D9" w:rsidRPr="0086759E">
              <w:rPr>
                <w:rStyle w:val="Hipervnculo"/>
                <w:noProof/>
              </w:rPr>
              <w:t>2.4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texto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_Toc65519930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6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AAA7D1C" w14:textId="276F81C0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1" w:history="1">
            <w:r w:rsidR="00FF53D9" w:rsidRPr="0086759E">
              <w:rPr>
                <w:rStyle w:val="Hipervnculo"/>
                <w:noProof/>
              </w:rPr>
              <w:t>2.5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Colores de fondos y bordes: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_Toc65519931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6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98E8B0B" w14:textId="2A782EA3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2" w:history="1">
            <w:r w:rsidR="00FF53D9" w:rsidRPr="0086759E">
              <w:rPr>
                <w:rStyle w:val="Hipervnculo"/>
                <w:noProof/>
              </w:rPr>
              <w:t>3.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Iconos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_Toc65519932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7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C78DFBD" w14:textId="6430D6DC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3" w:history="1">
            <w:r w:rsidR="00FF53D9" w:rsidRPr="0086759E">
              <w:rPr>
                <w:rStyle w:val="Hipervnculo"/>
                <w:noProof/>
                <w:lang w:val="en-US"/>
              </w:rPr>
              <w:t>4.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Fotos</w:t>
            </w:r>
            <w:r w:rsidR="00FF53D9" w:rsidRPr="0086759E">
              <w:rPr>
                <w:rStyle w:val="Hipervnculo"/>
                <w:noProof/>
                <w:lang w:val="en-US"/>
              </w:rPr>
              <w:t xml:space="preserve"> y logos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_Toc65519933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8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42C3F16" w14:textId="2D6C9802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4" w:history="1">
            <w:r w:rsidR="00FF53D9" w:rsidRPr="0086759E">
              <w:rPr>
                <w:rStyle w:val="Hipervnculo"/>
                <w:noProof/>
                <w:lang w:val="en-US"/>
              </w:rPr>
              <w:t>5.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Formularios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9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507CF845" w14:textId="20173D37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5" w:history="1">
            <w:r w:rsidR="00FF53D9" w:rsidRPr="0086759E">
              <w:rPr>
                <w:rStyle w:val="Hipervnculo"/>
                <w:noProof/>
              </w:rPr>
              <w:t>6.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Estructura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_Toc65519935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54D61A1" w14:textId="6AD90B66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6" w:history="1">
            <w:r w:rsidR="00FF53D9" w:rsidRPr="0086759E">
              <w:rPr>
                <w:rStyle w:val="Hipervnculo"/>
                <w:noProof/>
              </w:rPr>
              <w:t>6.1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Estructura web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_Toc65519936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4A75346" w14:textId="79F6092C" w:rsidR="00FF53D9" w:rsidRDefault="00D4658D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7" w:history="1">
            <w:r w:rsidR="00FF53D9" w:rsidRPr="0086759E">
              <w:rPr>
                <w:rStyle w:val="Hipervnculo"/>
                <w:noProof/>
              </w:rPr>
              <w:t>6.1.1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Verticalidad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_Toc65519937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023292F4" w14:textId="79185ACC" w:rsidR="00FF53D9" w:rsidRDefault="00D4658D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8" w:history="1">
            <w:r w:rsidR="00FF53D9" w:rsidRPr="0086759E">
              <w:rPr>
                <w:rStyle w:val="Hipervnculo"/>
                <w:noProof/>
              </w:rPr>
              <w:t>6.1.2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Zona de trabajo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_Toc65519938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93C4B0B" w14:textId="254F0CA4" w:rsidR="00FF53D9" w:rsidRDefault="00D4658D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9" w:history="1">
            <w:r w:rsidR="00FF53D9" w:rsidRPr="0086759E">
              <w:rPr>
                <w:rStyle w:val="Hipervnculo"/>
                <w:noProof/>
              </w:rPr>
              <w:t>6.1.3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Diseño responsivo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_Toc65519939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10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4917CBE0" w14:textId="1CFBABA5" w:rsidR="00FF53D9" w:rsidRDefault="00D4658D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0" w:history="1">
            <w:r w:rsidR="00FF53D9" w:rsidRPr="0086759E">
              <w:rPr>
                <w:rStyle w:val="Hipervnculo"/>
                <w:noProof/>
              </w:rPr>
              <w:t>7.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Prototipo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_Toc65519940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11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30F529EA" w14:textId="2D4AED8C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1" w:history="1">
            <w:r w:rsidR="00FF53D9" w:rsidRPr="0086759E">
              <w:rPr>
                <w:rStyle w:val="Hipervnculo"/>
                <w:noProof/>
              </w:rPr>
              <w:t>7.1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Desktop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_Toc65519941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11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4855D22B" w14:textId="2F5AC1D7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2" w:history="1">
            <w:r w:rsidR="00FF53D9" w:rsidRPr="0086759E">
              <w:rPr>
                <w:rStyle w:val="Hipervnculo"/>
                <w:noProof/>
              </w:rPr>
              <w:t>7.2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Mobile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_Toc65519942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12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1F6CA57F" w14:textId="5587B19B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3" w:history="1">
            <w:r w:rsidR="00FF53D9" w:rsidRPr="0086759E">
              <w:rPr>
                <w:rStyle w:val="Hipervnculo"/>
                <w:noProof/>
              </w:rPr>
              <w:t>7.3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Menú hamburguesa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_Toc65519943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2615C5DD" w14:textId="39A41AB7" w:rsidR="00FF53D9" w:rsidRDefault="00D4658D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4" w:history="1">
            <w:r w:rsidR="00FF53D9" w:rsidRPr="0086759E">
              <w:rPr>
                <w:rStyle w:val="Hipervnculo"/>
                <w:noProof/>
              </w:rPr>
              <w:t>7.4</w:t>
            </w:r>
            <w:r w:rsidR="00FF53D9">
              <w:rPr>
                <w:rFonts w:eastAsiaTheme="minorEastAsia"/>
                <w:noProof/>
                <w:lang w:eastAsia="es-ES"/>
              </w:rPr>
              <w:tab/>
            </w:r>
            <w:r w:rsidR="00FF53D9" w:rsidRPr="0086759E">
              <w:rPr>
                <w:rStyle w:val="Hipervnculo"/>
                <w:noProof/>
              </w:rPr>
              <w:t>Botón para volver arriba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_Toc65519944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DF1BDE">
              <w:rPr>
                <w:noProof/>
                <w:webHidden/>
              </w:rPr>
              <w:t>13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64E17471" w14:textId="2C548920" w:rsidR="00D463EE" w:rsidRPr="00C97EDA" w:rsidRDefault="00D463EE">
          <w:pPr>
            <w:rPr>
              <w:rFonts w:cstheme="minorHAnsi"/>
            </w:rPr>
          </w:pPr>
          <w:r w:rsidRPr="00C97EDA">
            <w:rPr>
              <w:rFonts w:cstheme="minorHAnsi"/>
            </w:rPr>
            <w:fldChar w:fldCharType="end"/>
          </w:r>
        </w:p>
      </w:sdtContent>
    </w:sdt>
    <w:p w14:paraId="383CFDE6" w14:textId="170D73ED" w:rsidR="004E44C5" w:rsidRPr="00C97EDA" w:rsidRDefault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3D5932B" w14:textId="72508830" w:rsidR="004E44C5" w:rsidRPr="00C97EDA" w:rsidRDefault="004E44C5" w:rsidP="003A568A">
      <w:pPr>
        <w:pStyle w:val="Ttulo1"/>
        <w:jc w:val="center"/>
        <w:rPr>
          <w:rFonts w:cstheme="minorHAnsi"/>
          <w:sz w:val="40"/>
          <w:szCs w:val="36"/>
        </w:rPr>
      </w:pPr>
      <w:bookmarkStart w:id="0" w:name="_Toc65519924"/>
      <w:r w:rsidRPr="00C97EDA">
        <w:rPr>
          <w:rFonts w:cstheme="minorHAnsi"/>
          <w:sz w:val="40"/>
          <w:szCs w:val="36"/>
        </w:rPr>
        <w:lastRenderedPageBreak/>
        <w:t>Introducción</w:t>
      </w:r>
      <w:bookmarkEnd w:id="0"/>
    </w:p>
    <w:p w14:paraId="16857F6B" w14:textId="77777777" w:rsidR="003A568A" w:rsidRPr="00C97EDA" w:rsidRDefault="003A568A" w:rsidP="003A568A">
      <w:pPr>
        <w:rPr>
          <w:rFonts w:cstheme="minorHAnsi"/>
        </w:rPr>
      </w:pPr>
    </w:p>
    <w:p w14:paraId="559917F8" w14:textId="06E5B9EC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El objetivo de la presente guía de estilo es normalizar la estructura del contenido y el diseño de la </w:t>
      </w:r>
      <w:r w:rsidR="004159DA" w:rsidRPr="00C97EDA">
        <w:rPr>
          <w:rFonts w:cstheme="minorHAnsi"/>
          <w:sz w:val="24"/>
          <w:szCs w:val="24"/>
        </w:rPr>
        <w:t>página</w:t>
      </w:r>
      <w:r w:rsidRPr="00C97EDA">
        <w:rPr>
          <w:rFonts w:cstheme="minorHAnsi"/>
          <w:sz w:val="24"/>
          <w:szCs w:val="24"/>
        </w:rPr>
        <w:t xml:space="preserve"> web personal, homogenizando estilos y estructuras para dotar de coherencia el sitio web</w:t>
      </w:r>
    </w:p>
    <w:p w14:paraId="22A8D602" w14:textId="5CCDC7D4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ello he estructurado el documento en cinco bloques principales:</w:t>
      </w:r>
    </w:p>
    <w:p w14:paraId="5D77E4AF" w14:textId="17DBE6C4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Tipografía y colores</w:t>
      </w:r>
    </w:p>
    <w:p w14:paraId="78C7BCBA" w14:textId="37936E88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Iconos</w:t>
      </w:r>
    </w:p>
    <w:p w14:paraId="2E042D47" w14:textId="092AFB6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Fotos y logos</w:t>
      </w:r>
    </w:p>
    <w:p w14:paraId="50FC1CE0" w14:textId="4170263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Formularios</w:t>
      </w:r>
    </w:p>
    <w:p w14:paraId="06779934" w14:textId="72EFE083" w:rsidR="004E44C5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Estructura de la página.</w:t>
      </w:r>
    </w:p>
    <w:p w14:paraId="7784E3AB" w14:textId="29417EB0" w:rsidR="004159DA" w:rsidRPr="00C97EDA" w:rsidRDefault="004159DA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Prototipo</w:t>
      </w:r>
    </w:p>
    <w:p w14:paraId="18ED7505" w14:textId="0490E492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459D6704" w14:textId="1A8736B7" w:rsidR="00704227" w:rsidRPr="00C97EDA" w:rsidRDefault="00704227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Herramientas, librerías y </w:t>
      </w:r>
      <w:proofErr w:type="spellStart"/>
      <w:r w:rsidRPr="00C97EDA">
        <w:rPr>
          <w:rFonts w:cstheme="minorHAnsi"/>
          <w:sz w:val="24"/>
          <w:szCs w:val="24"/>
        </w:rPr>
        <w:t>Frameworks</w:t>
      </w:r>
      <w:proofErr w:type="spellEnd"/>
    </w:p>
    <w:p w14:paraId="1574441F" w14:textId="65976E7E" w:rsidR="003A568A" w:rsidRPr="00002EB7" w:rsidRDefault="004E44C5" w:rsidP="003A568A">
      <w:pPr>
        <w:rPr>
          <w:rFonts w:cstheme="minorHAnsi"/>
        </w:rPr>
      </w:pPr>
      <w:r w:rsidRPr="00C97EDA">
        <w:rPr>
          <w:rFonts w:cstheme="minorHAnsi"/>
          <w:sz w:val="24"/>
          <w:szCs w:val="24"/>
        </w:rPr>
        <w:t xml:space="preserve">Para la realización de esta página </w:t>
      </w:r>
      <w:r w:rsidR="00704227" w:rsidRPr="00C97EDA">
        <w:rPr>
          <w:rFonts w:cstheme="minorHAnsi"/>
          <w:sz w:val="24"/>
          <w:szCs w:val="24"/>
        </w:rPr>
        <w:t xml:space="preserve">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en </w:t>
      </w:r>
      <w:proofErr w:type="spellStart"/>
      <w:r w:rsidR="00704227" w:rsidRPr="00C97EDA">
        <w:rPr>
          <w:rFonts w:cstheme="minorHAnsi"/>
          <w:sz w:val="24"/>
          <w:szCs w:val="24"/>
        </w:rPr>
        <w:t>framework</w:t>
      </w:r>
      <w:proofErr w:type="spellEnd"/>
      <w:r w:rsidR="00704227" w:rsidRPr="00C97EDA">
        <w:rPr>
          <w:rFonts w:cstheme="minorHAnsi"/>
          <w:sz w:val="24"/>
          <w:szCs w:val="24"/>
        </w:rPr>
        <w:t xml:space="preserve"> de </w:t>
      </w:r>
      <w:r w:rsidR="00704227" w:rsidRPr="00C97EDA">
        <w:rPr>
          <w:rFonts w:cstheme="minorHAnsi"/>
          <w:b/>
          <w:bCs/>
          <w:sz w:val="24"/>
          <w:szCs w:val="24"/>
        </w:rPr>
        <w:t xml:space="preserve">Bootstrap 5, </w:t>
      </w:r>
      <w:r w:rsidR="00704227" w:rsidRPr="00C97EDA">
        <w:rPr>
          <w:rFonts w:cstheme="minorHAnsi"/>
          <w:sz w:val="24"/>
          <w:szCs w:val="24"/>
        </w:rPr>
        <w:t xml:space="preserve">el procesador </w:t>
      </w:r>
      <w:proofErr w:type="spellStart"/>
      <w:r w:rsidR="00704227" w:rsidRPr="00C97EDA">
        <w:rPr>
          <w:rFonts w:cstheme="minorHAnsi"/>
          <w:sz w:val="24"/>
          <w:szCs w:val="24"/>
        </w:rPr>
        <w:t>css</w:t>
      </w:r>
      <w:proofErr w:type="spellEnd"/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SASS</w:t>
      </w:r>
      <w:r w:rsidR="00704227" w:rsidRPr="00C97EDA">
        <w:rPr>
          <w:rFonts w:cstheme="minorHAnsi"/>
          <w:sz w:val="24"/>
          <w:szCs w:val="24"/>
        </w:rPr>
        <w:t xml:space="preserve">, también 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jQuery</w:t>
      </w:r>
      <w:r w:rsidR="00393BCC">
        <w:rPr>
          <w:rFonts w:cstheme="minorHAnsi"/>
          <w:b/>
          <w:bCs/>
          <w:sz w:val="24"/>
          <w:szCs w:val="24"/>
        </w:rPr>
        <w:t xml:space="preserve"> y ECMA6</w:t>
      </w:r>
      <w:r w:rsidR="00704227" w:rsidRPr="00C97EDA">
        <w:rPr>
          <w:rFonts w:cstheme="minorHAnsi"/>
          <w:sz w:val="24"/>
          <w:szCs w:val="24"/>
        </w:rPr>
        <w:t xml:space="preserve"> para el apartado de </w:t>
      </w:r>
      <w:r w:rsidR="0000553B" w:rsidRPr="00C97EDA">
        <w:rPr>
          <w:rFonts w:cstheme="minorHAnsi"/>
          <w:sz w:val="24"/>
          <w:szCs w:val="24"/>
        </w:rPr>
        <w:t>JavaScript</w:t>
      </w:r>
    </w:p>
    <w:p w14:paraId="5027D247" w14:textId="22BABFFE" w:rsidR="003A568A" w:rsidRPr="00C97EDA" w:rsidRDefault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16430B6" w14:textId="0E3F6673" w:rsidR="003A568A" w:rsidRPr="00C97EDA" w:rsidRDefault="003A568A" w:rsidP="003A568A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1" w:name="_Toc65519925"/>
      <w:r w:rsidRPr="00C97EDA">
        <w:rPr>
          <w:rFonts w:cstheme="minorHAnsi"/>
          <w:sz w:val="40"/>
          <w:szCs w:val="36"/>
        </w:rPr>
        <w:lastRenderedPageBreak/>
        <w:t>Tipografía</w:t>
      </w:r>
      <w:bookmarkEnd w:id="1"/>
    </w:p>
    <w:p w14:paraId="314A038C" w14:textId="27D98437" w:rsidR="003A568A" w:rsidRPr="00C97EDA" w:rsidRDefault="003A568A" w:rsidP="003A568A">
      <w:pPr>
        <w:rPr>
          <w:rFonts w:cstheme="minorHAnsi"/>
        </w:rPr>
      </w:pPr>
    </w:p>
    <w:p w14:paraId="5EB1F0C5" w14:textId="1D40306F" w:rsidR="003A568A" w:rsidRPr="00C97EDA" w:rsidRDefault="003A568A" w:rsidP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la tipografía</w:t>
      </w:r>
      <w:r w:rsidR="00172142">
        <w:rPr>
          <w:rFonts w:cstheme="minorHAnsi"/>
          <w:sz w:val="24"/>
          <w:szCs w:val="24"/>
        </w:rPr>
        <w:t xml:space="preserve"> principal</w:t>
      </w:r>
      <w:r w:rsidRPr="00C97EDA">
        <w:rPr>
          <w:rFonts w:cstheme="minorHAnsi"/>
          <w:sz w:val="24"/>
          <w:szCs w:val="24"/>
        </w:rPr>
        <w:t xml:space="preserve"> se utilizará la fuente </w:t>
      </w:r>
      <w:proofErr w:type="spellStart"/>
      <w:r w:rsidR="00D3602A" w:rsidRPr="00C97EDA">
        <w:rPr>
          <w:rFonts w:cstheme="minorHAnsi"/>
          <w:b/>
          <w:bCs/>
          <w:sz w:val="24"/>
          <w:szCs w:val="24"/>
        </w:rPr>
        <w:t>Roboto</w:t>
      </w:r>
      <w:proofErr w:type="spellEnd"/>
      <w:r w:rsidR="00172142">
        <w:rPr>
          <w:rFonts w:cstheme="minorHAnsi"/>
          <w:b/>
          <w:bCs/>
          <w:sz w:val="24"/>
          <w:szCs w:val="24"/>
        </w:rPr>
        <w:t xml:space="preserve"> </w:t>
      </w:r>
      <w:r w:rsidR="00172142">
        <w:rPr>
          <w:rFonts w:cstheme="minorHAnsi"/>
          <w:sz w:val="24"/>
          <w:szCs w:val="24"/>
        </w:rPr>
        <w:t xml:space="preserve">y para la </w:t>
      </w:r>
      <w:r w:rsidR="009A21A4">
        <w:rPr>
          <w:rFonts w:cstheme="minorHAnsi"/>
          <w:sz w:val="24"/>
          <w:szCs w:val="24"/>
        </w:rPr>
        <w:t>tipografía</w:t>
      </w:r>
      <w:r w:rsidR="00172142">
        <w:rPr>
          <w:rFonts w:cstheme="minorHAnsi"/>
          <w:sz w:val="24"/>
          <w:szCs w:val="24"/>
        </w:rPr>
        <w:t xml:space="preserve"> estética se utilizará la fuente </w:t>
      </w:r>
      <w:proofErr w:type="spellStart"/>
      <w:r w:rsidR="00172142">
        <w:rPr>
          <w:rFonts w:cstheme="minorHAnsi"/>
          <w:b/>
          <w:bCs/>
          <w:sz w:val="24"/>
          <w:szCs w:val="24"/>
        </w:rPr>
        <w:t>Vibur</w:t>
      </w:r>
      <w:proofErr w:type="spellEnd"/>
      <w:r w:rsidRPr="00C97EDA">
        <w:rPr>
          <w:rFonts w:cstheme="minorHAnsi"/>
          <w:sz w:val="24"/>
          <w:szCs w:val="24"/>
        </w:rPr>
        <w:t>.</w:t>
      </w:r>
    </w:p>
    <w:p w14:paraId="1842B8B8" w14:textId="02B1CD09" w:rsidR="003A568A" w:rsidRPr="00C97EDA" w:rsidRDefault="003A568A" w:rsidP="003A568A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1416"/>
        <w:gridCol w:w="1416"/>
        <w:gridCol w:w="1416"/>
      </w:tblGrid>
      <w:tr w:rsidR="00D3602A" w:rsidRPr="00C97EDA" w14:paraId="6F832C47" w14:textId="77777777" w:rsidTr="00D3602A">
        <w:tc>
          <w:tcPr>
            <w:tcW w:w="4247" w:type="dxa"/>
            <w:shd w:val="clear" w:color="auto" w:fill="1F497D" w:themeFill="text2"/>
            <w:vAlign w:val="center"/>
          </w:tcPr>
          <w:p w14:paraId="73380170" w14:textId="50989A18" w:rsidR="00D3602A" w:rsidRPr="00C97EDA" w:rsidRDefault="00D3602A" w:rsidP="00D3602A">
            <w:pPr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Contenido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A3247F9" w14:textId="4132394C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Etiqueta HTML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5FFF299" w14:textId="067585C7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Tamaño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469C26A4" w14:textId="2C577F56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Color</w:t>
            </w:r>
          </w:p>
        </w:tc>
      </w:tr>
      <w:tr w:rsidR="00D3602A" w:rsidRPr="00C97EDA" w14:paraId="103E8732" w14:textId="77777777" w:rsidTr="00D3602A">
        <w:tc>
          <w:tcPr>
            <w:tcW w:w="4247" w:type="dxa"/>
            <w:vAlign w:val="center"/>
          </w:tcPr>
          <w:p w14:paraId="39CC43F7" w14:textId="2F663D48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Nivel de encabezado 1</w:t>
            </w:r>
          </w:p>
        </w:tc>
        <w:tc>
          <w:tcPr>
            <w:tcW w:w="1416" w:type="dxa"/>
            <w:vAlign w:val="center"/>
          </w:tcPr>
          <w:p w14:paraId="13E7DE13" w14:textId="6E0DA03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H1</w:t>
            </w:r>
          </w:p>
        </w:tc>
        <w:tc>
          <w:tcPr>
            <w:tcW w:w="1416" w:type="dxa"/>
            <w:vAlign w:val="center"/>
          </w:tcPr>
          <w:p w14:paraId="413F4C14" w14:textId="71BEA91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C583D8F" w14:textId="2CBB8E4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6586CAB9" w14:textId="77777777" w:rsidTr="00D3602A">
        <w:tc>
          <w:tcPr>
            <w:tcW w:w="4247" w:type="dxa"/>
            <w:vAlign w:val="center"/>
          </w:tcPr>
          <w:p w14:paraId="6B8E21D6" w14:textId="5BEA176A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de encabezado 2</w:t>
            </w:r>
          </w:p>
        </w:tc>
        <w:tc>
          <w:tcPr>
            <w:tcW w:w="1416" w:type="dxa"/>
            <w:vAlign w:val="center"/>
          </w:tcPr>
          <w:p w14:paraId="46B50701" w14:textId="174EA78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29DA795F" w14:textId="13FED65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D6EFA58" w14:textId="733EF67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898515A" w14:textId="77777777" w:rsidTr="00D3602A">
        <w:tc>
          <w:tcPr>
            <w:tcW w:w="4247" w:type="dxa"/>
            <w:vAlign w:val="center"/>
          </w:tcPr>
          <w:p w14:paraId="19E85AAB" w14:textId="3FDC3C03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de encabezado 2 / alternativo</w:t>
            </w:r>
          </w:p>
        </w:tc>
        <w:tc>
          <w:tcPr>
            <w:tcW w:w="1416" w:type="dxa"/>
            <w:vAlign w:val="center"/>
          </w:tcPr>
          <w:p w14:paraId="01EB0F7E" w14:textId="35623D1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31BDFF2F" w14:textId="7D77459B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0F38092" w14:textId="36EFE7A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36453395" w14:textId="77777777" w:rsidTr="00D3602A">
        <w:tc>
          <w:tcPr>
            <w:tcW w:w="4247" w:type="dxa"/>
            <w:vAlign w:val="center"/>
          </w:tcPr>
          <w:p w14:paraId="3F2840AC" w14:textId="7DA876BF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encabezado 3</w:t>
            </w:r>
          </w:p>
        </w:tc>
        <w:tc>
          <w:tcPr>
            <w:tcW w:w="1416" w:type="dxa"/>
            <w:vAlign w:val="center"/>
          </w:tcPr>
          <w:p w14:paraId="0645D9CF" w14:textId="5164B0F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40C18D13" w14:textId="70F0E9F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5C4DF88D" w14:textId="1AF9089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E3D645C" w14:textId="77777777" w:rsidTr="00D3602A">
        <w:tc>
          <w:tcPr>
            <w:tcW w:w="4247" w:type="dxa"/>
            <w:vAlign w:val="center"/>
          </w:tcPr>
          <w:p w14:paraId="5205921C" w14:textId="40A5A58C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3 / alternativo</w:t>
            </w:r>
          </w:p>
        </w:tc>
        <w:tc>
          <w:tcPr>
            <w:tcW w:w="1416" w:type="dxa"/>
            <w:vAlign w:val="center"/>
          </w:tcPr>
          <w:p w14:paraId="3AC3123A" w14:textId="3F834AD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689F1954" w14:textId="130B2F38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A9B98B0" w14:textId="390C4A5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022B5B1A" w14:textId="77777777" w:rsidTr="00D3602A">
        <w:tc>
          <w:tcPr>
            <w:tcW w:w="4247" w:type="dxa"/>
            <w:vAlign w:val="center"/>
          </w:tcPr>
          <w:p w14:paraId="4256FAE6" w14:textId="15959F45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4</w:t>
            </w:r>
          </w:p>
        </w:tc>
        <w:tc>
          <w:tcPr>
            <w:tcW w:w="1416" w:type="dxa"/>
            <w:vAlign w:val="center"/>
          </w:tcPr>
          <w:p w14:paraId="1DE431A2" w14:textId="5379840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H4</w:t>
            </w:r>
          </w:p>
        </w:tc>
        <w:tc>
          <w:tcPr>
            <w:tcW w:w="1416" w:type="dxa"/>
            <w:vAlign w:val="center"/>
          </w:tcPr>
          <w:p w14:paraId="5650D2CA" w14:textId="6AFEEB4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5B37F66" w14:textId="26162A8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5665191B" w14:textId="77777777" w:rsidTr="00D3602A">
        <w:tc>
          <w:tcPr>
            <w:tcW w:w="4247" w:type="dxa"/>
            <w:vAlign w:val="center"/>
          </w:tcPr>
          <w:p w14:paraId="33410FC4" w14:textId="39B20279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color w:val="333333"/>
              </w:rPr>
              <w:t>Contenido texto estándar</w:t>
            </w:r>
          </w:p>
        </w:tc>
        <w:tc>
          <w:tcPr>
            <w:tcW w:w="1416" w:type="dxa"/>
            <w:vAlign w:val="center"/>
          </w:tcPr>
          <w:p w14:paraId="6206A3A6" w14:textId="187C52D2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33C10227" w14:textId="056C193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E7C6CC2" w14:textId="596A0CF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6B38C372" w14:textId="77777777" w:rsidTr="00D3602A">
        <w:tc>
          <w:tcPr>
            <w:tcW w:w="4247" w:type="dxa"/>
            <w:vAlign w:val="center"/>
          </w:tcPr>
          <w:p w14:paraId="05DBE6FF" w14:textId="25394D1A" w:rsidR="00D3602A" w:rsidRPr="00144FA6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Contenido texto estándar negrita</w:t>
            </w:r>
          </w:p>
        </w:tc>
        <w:tc>
          <w:tcPr>
            <w:tcW w:w="1416" w:type="dxa"/>
            <w:vAlign w:val="center"/>
          </w:tcPr>
          <w:p w14:paraId="603974E4" w14:textId="2899719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174627C5" w14:textId="7EDE98C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9707B57" w14:textId="33DE08D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2F1E54F9" w14:textId="77777777" w:rsidTr="0090320E">
        <w:tc>
          <w:tcPr>
            <w:tcW w:w="4247" w:type="dxa"/>
            <w:shd w:val="clear" w:color="auto" w:fill="3974AC"/>
            <w:vAlign w:val="center"/>
          </w:tcPr>
          <w:p w14:paraId="0A1E527A" w14:textId="4F904D8C" w:rsidR="00D3602A" w:rsidRPr="00642173" w:rsidRDefault="00D3602A" w:rsidP="00D3602A">
            <w:pPr>
              <w:jc w:val="center"/>
              <w:rPr>
                <w:rFonts w:cstheme="minorHAnsi"/>
                <w:b/>
                <w:bCs/>
                <w:color w:val="E4FDE4"/>
                <w:sz w:val="24"/>
                <w:szCs w:val="24"/>
              </w:rPr>
            </w:pP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>Enlace de navegación</w:t>
            </w:r>
            <w:r w:rsidR="00200FDE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no</w:t>
            </w: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seleccionado</w:t>
            </w:r>
          </w:p>
        </w:tc>
        <w:tc>
          <w:tcPr>
            <w:tcW w:w="1416" w:type="dxa"/>
            <w:vAlign w:val="center"/>
          </w:tcPr>
          <w:p w14:paraId="484ED049" w14:textId="644604B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129962AE" w14:textId="0CFE0DB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216B5EBE" w14:textId="7AD1B16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E4FDE4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#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E4FDE4</w:t>
            </w:r>
          </w:p>
        </w:tc>
      </w:tr>
      <w:tr w:rsidR="00D3602A" w:rsidRPr="00C97EDA" w14:paraId="4FD97068" w14:textId="77777777" w:rsidTr="0090320E">
        <w:tc>
          <w:tcPr>
            <w:tcW w:w="4247" w:type="dxa"/>
            <w:shd w:val="clear" w:color="auto" w:fill="3974AC"/>
            <w:vAlign w:val="center"/>
          </w:tcPr>
          <w:p w14:paraId="15F4D636" w14:textId="6DFBC89A" w:rsidR="00D3602A" w:rsidRPr="004759E1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4759E1">
              <w:rPr>
                <w:rFonts w:cstheme="minorHAnsi"/>
                <w:color w:val="333333"/>
              </w:rPr>
              <w:t>Texto de navegación seleccionado</w:t>
            </w:r>
          </w:p>
        </w:tc>
        <w:tc>
          <w:tcPr>
            <w:tcW w:w="1416" w:type="dxa"/>
            <w:vAlign w:val="center"/>
          </w:tcPr>
          <w:p w14:paraId="6CCA97A0" w14:textId="716E447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E511B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3327D64D" w14:textId="2CBA305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1A552782" w14:textId="75A4D683" w:rsidR="00D3602A" w:rsidRPr="004759E1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4759E1">
              <w:rPr>
                <w:rFonts w:asciiTheme="minorHAnsi" w:hAnsiTheme="minorHAnsi" w:cstheme="minorHAnsi"/>
                <w:color w:val="333333"/>
              </w:rPr>
              <w:t>#</w:t>
            </w:r>
            <w:r w:rsidR="004759E1" w:rsidRPr="004759E1">
              <w:rPr>
                <w:rFonts w:asciiTheme="minorHAnsi" w:hAnsiTheme="minorHAnsi" w:cstheme="minorHAnsi"/>
                <w:b/>
                <w:bCs/>
                <w:color w:val="333333"/>
              </w:rPr>
              <w:t>333333</w:t>
            </w:r>
          </w:p>
        </w:tc>
      </w:tr>
      <w:tr w:rsidR="00D3602A" w:rsidRPr="00C97EDA" w14:paraId="287F3F1C" w14:textId="77777777" w:rsidTr="00D3602A">
        <w:tc>
          <w:tcPr>
            <w:tcW w:w="4247" w:type="dxa"/>
            <w:vAlign w:val="center"/>
          </w:tcPr>
          <w:p w14:paraId="4775EB09" w14:textId="7A040E00" w:rsidR="00D3602A" w:rsidRPr="00144FA6" w:rsidRDefault="004979DD" w:rsidP="00D3602A">
            <w:pPr>
              <w:jc w:val="center"/>
              <w:rPr>
                <w:rFonts w:cstheme="minorHAnsi"/>
                <w:b/>
                <w:bCs/>
                <w:color w:val="8BE68B"/>
              </w:rPr>
            </w:pPr>
            <w:r w:rsidRPr="00B95844">
              <w:rPr>
                <w:rFonts w:cstheme="minorHAnsi"/>
                <w:b/>
                <w:bCs/>
                <w:color w:val="F08080"/>
                <w:sz w:val="24"/>
                <w:szCs w:val="24"/>
              </w:rPr>
              <w:t>Texto destacado</w:t>
            </w:r>
          </w:p>
        </w:tc>
        <w:tc>
          <w:tcPr>
            <w:tcW w:w="1416" w:type="dxa"/>
            <w:vAlign w:val="center"/>
          </w:tcPr>
          <w:p w14:paraId="11C6A13F" w14:textId="7BCFF072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0C24B3B9" w14:textId="564BA856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70F7EC5" w14:textId="53CC3E11" w:rsidR="00D3602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8BE68B"/>
              </w:rPr>
            </w:pPr>
            <w:r w:rsidRPr="001971A1">
              <w:rPr>
                <w:rFonts w:cstheme="minorHAnsi"/>
                <w:b/>
                <w:bCs/>
                <w:color w:val="F08080"/>
              </w:rPr>
              <w:t>#F08080</w:t>
            </w:r>
          </w:p>
        </w:tc>
      </w:tr>
      <w:tr w:rsidR="00FF5CAA" w:rsidRPr="00C97EDA" w14:paraId="6FD0950A" w14:textId="77777777" w:rsidTr="00D3602A">
        <w:tc>
          <w:tcPr>
            <w:tcW w:w="4247" w:type="dxa"/>
            <w:vAlign w:val="center"/>
          </w:tcPr>
          <w:p w14:paraId="61768EBF" w14:textId="13AC21ED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6C757D"/>
              </w:rPr>
            </w:pPr>
            <w:r w:rsidRPr="00B95844">
              <w:rPr>
                <w:rFonts w:cstheme="minorHAnsi"/>
                <w:b/>
                <w:bCs/>
                <w:color w:val="6C757D"/>
              </w:rPr>
              <w:t>Contenido sutil</w:t>
            </w:r>
          </w:p>
        </w:tc>
        <w:tc>
          <w:tcPr>
            <w:tcW w:w="1416" w:type="dxa"/>
            <w:vAlign w:val="center"/>
          </w:tcPr>
          <w:p w14:paraId="1C4F209A" w14:textId="6407BD2F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22A27BBB" w14:textId="4A682DBC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4E7168DC" w14:textId="0B46C9E7" w:rsidR="00FF5CAA" w:rsidRPr="00B95844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6C757D"/>
              </w:rPr>
            </w:pPr>
            <w:r w:rsidRPr="00B95844">
              <w:rPr>
                <w:rFonts w:asciiTheme="minorHAnsi" w:hAnsiTheme="minorHAnsi" w:cstheme="minorHAnsi"/>
                <w:b/>
                <w:bCs/>
                <w:color w:val="6C757D"/>
              </w:rPr>
              <w:t>#6C757D</w:t>
            </w:r>
          </w:p>
        </w:tc>
      </w:tr>
      <w:tr w:rsidR="00FF5CAA" w:rsidRPr="00C97EDA" w14:paraId="3EFCAD25" w14:textId="77777777" w:rsidTr="0090320E">
        <w:tc>
          <w:tcPr>
            <w:tcW w:w="4247" w:type="dxa"/>
            <w:shd w:val="clear" w:color="auto" w:fill="244B6E"/>
            <w:vAlign w:val="center"/>
          </w:tcPr>
          <w:p w14:paraId="5BED5DEB" w14:textId="593F7AEB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F8F9FA"/>
              </w:rPr>
            </w:pPr>
            <w:r w:rsidRPr="00B95844">
              <w:rPr>
                <w:rFonts w:cstheme="minorHAnsi"/>
                <w:b/>
                <w:bCs/>
                <w:color w:val="F8F9FA"/>
              </w:rPr>
              <w:t>Texto pie</w:t>
            </w:r>
            <w:r w:rsidRPr="00B95844">
              <w:rPr>
                <w:rStyle w:val="apple-tab-span"/>
                <w:rFonts w:cstheme="minorHAnsi"/>
                <w:b/>
                <w:bCs/>
                <w:color w:val="F8F9FA"/>
              </w:rPr>
              <w:tab/>
            </w:r>
          </w:p>
        </w:tc>
        <w:tc>
          <w:tcPr>
            <w:tcW w:w="1416" w:type="dxa"/>
            <w:vAlign w:val="center"/>
          </w:tcPr>
          <w:p w14:paraId="3C38E573" w14:textId="7882093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6DC747E3" w14:textId="7A1AC4D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244B6E"/>
            <w:vAlign w:val="center"/>
          </w:tcPr>
          <w:p w14:paraId="111DCAE0" w14:textId="1FCF594B" w:rsidR="00FF5CA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999999"/>
              </w:rPr>
            </w:pPr>
            <w:r w:rsidRPr="001971A1">
              <w:rPr>
                <w:rFonts w:asciiTheme="minorHAnsi" w:hAnsiTheme="minorHAnsi" w:cstheme="minorHAnsi"/>
                <w:b/>
                <w:bCs/>
                <w:color w:val="F8F9FA"/>
              </w:rPr>
              <w:t>#F8F9FA</w:t>
            </w:r>
          </w:p>
        </w:tc>
      </w:tr>
    </w:tbl>
    <w:p w14:paraId="7A1395DA" w14:textId="77777777" w:rsidR="00D3602A" w:rsidRPr="00C97EDA" w:rsidRDefault="00D3602A" w:rsidP="003A568A">
      <w:pPr>
        <w:rPr>
          <w:rFonts w:cstheme="minorHAnsi"/>
        </w:rPr>
      </w:pPr>
    </w:p>
    <w:p w14:paraId="582B197A" w14:textId="3B8F1D78" w:rsidR="00452EA9" w:rsidRPr="00C97EDA" w:rsidRDefault="00452EA9">
      <w:pPr>
        <w:rPr>
          <w:rFonts w:cstheme="minorHAnsi"/>
        </w:rPr>
      </w:pPr>
      <w:r w:rsidRPr="00C97EDA">
        <w:rPr>
          <w:rFonts w:cstheme="minorHAnsi"/>
        </w:rPr>
        <w:br w:type="page"/>
      </w:r>
    </w:p>
    <w:p w14:paraId="7C6A598F" w14:textId="24678908" w:rsidR="00D3602A" w:rsidRPr="00C97EDA" w:rsidRDefault="00452EA9" w:rsidP="00452EA9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2" w:name="_Toc65519926"/>
      <w:r w:rsidRPr="00C97EDA">
        <w:rPr>
          <w:rFonts w:cstheme="minorHAnsi"/>
          <w:sz w:val="40"/>
          <w:szCs w:val="36"/>
        </w:rPr>
        <w:lastRenderedPageBreak/>
        <w:t>Colores</w:t>
      </w:r>
      <w:bookmarkEnd w:id="2"/>
    </w:p>
    <w:p w14:paraId="3300C5C2" w14:textId="62D71341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Distintos tonos </w:t>
      </w:r>
      <w:r w:rsidR="003B0F7A">
        <w:rPr>
          <w:rFonts w:cstheme="minorHAnsi"/>
          <w:sz w:val="24"/>
          <w:szCs w:val="24"/>
        </w:rPr>
        <w:t>de colores suaves son los elegidos para el sitio, siendo los colores principales el azul, blanco y negro</w:t>
      </w:r>
      <w:r w:rsidRPr="00C97EDA">
        <w:rPr>
          <w:rFonts w:cstheme="minorHAnsi"/>
          <w:sz w:val="24"/>
          <w:szCs w:val="24"/>
        </w:rPr>
        <w:t>:</w:t>
      </w:r>
    </w:p>
    <w:p w14:paraId="695C4499" w14:textId="13C09486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5E0EA495" w14:textId="2D659722" w:rsidR="00C97EDA" w:rsidRPr="00C97EDA" w:rsidRDefault="00C97EDA" w:rsidP="00C97EDA">
      <w:pPr>
        <w:pStyle w:val="Ttulo2"/>
        <w:numPr>
          <w:ilvl w:val="1"/>
          <w:numId w:val="4"/>
        </w:numPr>
        <w:rPr>
          <w:rFonts w:cstheme="minorHAnsi"/>
        </w:rPr>
      </w:pPr>
      <w:bookmarkStart w:id="3" w:name="_Toc65519927"/>
      <w:r w:rsidRPr="00C97EDA">
        <w:rPr>
          <w:rFonts w:cstheme="minorHAnsi"/>
        </w:rPr>
        <w:t>Paleta de colores principales</w:t>
      </w:r>
      <w:bookmarkEnd w:id="3"/>
    </w:p>
    <w:p w14:paraId="347A889C" w14:textId="77777777" w:rsidR="00452EA9" w:rsidRPr="00C97EDA" w:rsidRDefault="00452EA9" w:rsidP="00452EA9">
      <w:pPr>
        <w:rPr>
          <w:rFonts w:cstheme="min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552A55" w:rsidRPr="001971A1" w14:paraId="7FE91AF4" w14:textId="77777777" w:rsidTr="00552A55">
        <w:tc>
          <w:tcPr>
            <w:tcW w:w="2831" w:type="dxa"/>
          </w:tcPr>
          <w:p w14:paraId="09B2C014" w14:textId="36F052A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PRIMARIO</w:t>
            </w:r>
          </w:p>
        </w:tc>
        <w:tc>
          <w:tcPr>
            <w:tcW w:w="2832" w:type="dxa"/>
          </w:tcPr>
          <w:p w14:paraId="297F69E7" w14:textId="6E949E2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#3D668A</w:t>
            </w:r>
          </w:p>
        </w:tc>
        <w:tc>
          <w:tcPr>
            <w:tcW w:w="2832" w:type="dxa"/>
            <w:shd w:val="clear" w:color="auto" w:fill="3D668A"/>
          </w:tcPr>
          <w:p w14:paraId="180E83F5" w14:textId="77777777" w:rsidR="00552A55" w:rsidRPr="001971A1" w:rsidRDefault="00552A55" w:rsidP="00552A55">
            <w:pPr>
              <w:ind w:firstLine="708"/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C31DE5A" w14:textId="77777777" w:rsidTr="00552A55">
        <w:tc>
          <w:tcPr>
            <w:tcW w:w="2831" w:type="dxa"/>
          </w:tcPr>
          <w:p w14:paraId="2CBBF163" w14:textId="6173FEED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SECUNDARIO</w:t>
            </w:r>
          </w:p>
        </w:tc>
        <w:tc>
          <w:tcPr>
            <w:tcW w:w="2832" w:type="dxa"/>
          </w:tcPr>
          <w:p w14:paraId="4128286C" w14:textId="1E8630E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#6C757D</w:t>
            </w:r>
          </w:p>
        </w:tc>
        <w:tc>
          <w:tcPr>
            <w:tcW w:w="2832" w:type="dxa"/>
            <w:shd w:val="clear" w:color="auto" w:fill="6C757D"/>
          </w:tcPr>
          <w:p w14:paraId="3CA39FAF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33222E5A" w14:textId="77777777" w:rsidTr="00552A55">
        <w:tc>
          <w:tcPr>
            <w:tcW w:w="2831" w:type="dxa"/>
          </w:tcPr>
          <w:p w14:paraId="502C2478" w14:textId="243522EE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ÉXITO</w:t>
            </w:r>
          </w:p>
        </w:tc>
        <w:tc>
          <w:tcPr>
            <w:tcW w:w="2832" w:type="dxa"/>
          </w:tcPr>
          <w:p w14:paraId="48800083" w14:textId="2E2BA4C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#98DB98</w:t>
            </w:r>
          </w:p>
        </w:tc>
        <w:tc>
          <w:tcPr>
            <w:tcW w:w="2832" w:type="dxa"/>
            <w:shd w:val="clear" w:color="auto" w:fill="98DB98"/>
          </w:tcPr>
          <w:p w14:paraId="71A07129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00E983DD" w14:textId="77777777" w:rsidTr="00552A55">
        <w:tc>
          <w:tcPr>
            <w:tcW w:w="2831" w:type="dxa"/>
          </w:tcPr>
          <w:p w14:paraId="4159014C" w14:textId="56448EF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INFO</w:t>
            </w:r>
          </w:p>
        </w:tc>
        <w:tc>
          <w:tcPr>
            <w:tcW w:w="2832" w:type="dxa"/>
          </w:tcPr>
          <w:p w14:paraId="0E9388D8" w14:textId="3CB8D10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#61C6D7</w:t>
            </w:r>
          </w:p>
        </w:tc>
        <w:tc>
          <w:tcPr>
            <w:tcW w:w="2832" w:type="dxa"/>
            <w:shd w:val="clear" w:color="auto" w:fill="61C6D7"/>
          </w:tcPr>
          <w:p w14:paraId="4CF57DD7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D266553" w14:textId="77777777" w:rsidTr="00552A55">
        <w:tc>
          <w:tcPr>
            <w:tcW w:w="2831" w:type="dxa"/>
          </w:tcPr>
          <w:p w14:paraId="19747833" w14:textId="6CB16175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ADVERTENCIA</w:t>
            </w:r>
          </w:p>
        </w:tc>
        <w:tc>
          <w:tcPr>
            <w:tcW w:w="2832" w:type="dxa"/>
          </w:tcPr>
          <w:p w14:paraId="2433F7E0" w14:textId="34BA3C0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#FFC107</w:t>
            </w:r>
          </w:p>
        </w:tc>
        <w:tc>
          <w:tcPr>
            <w:tcW w:w="2832" w:type="dxa"/>
            <w:shd w:val="clear" w:color="auto" w:fill="FFC107"/>
          </w:tcPr>
          <w:p w14:paraId="78B905F4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792EA88F" w14:textId="77777777" w:rsidTr="00552A55">
        <w:tc>
          <w:tcPr>
            <w:tcW w:w="2831" w:type="dxa"/>
          </w:tcPr>
          <w:p w14:paraId="750A1729" w14:textId="78A6071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PELIGRO</w:t>
            </w:r>
          </w:p>
        </w:tc>
        <w:tc>
          <w:tcPr>
            <w:tcW w:w="2832" w:type="dxa"/>
          </w:tcPr>
          <w:p w14:paraId="1F278365" w14:textId="06A83FC6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#F08080</w:t>
            </w:r>
          </w:p>
        </w:tc>
        <w:tc>
          <w:tcPr>
            <w:tcW w:w="2832" w:type="dxa"/>
            <w:shd w:val="clear" w:color="auto" w:fill="F08080"/>
          </w:tcPr>
          <w:p w14:paraId="49E88B23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25FD8E49" w14:textId="77777777" w:rsidTr="00552A55">
        <w:tc>
          <w:tcPr>
            <w:tcW w:w="2831" w:type="dxa"/>
          </w:tcPr>
          <w:p w14:paraId="0E0576E7" w14:textId="65D04D7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CLARO</w:t>
            </w:r>
          </w:p>
        </w:tc>
        <w:tc>
          <w:tcPr>
            <w:tcW w:w="2832" w:type="dxa"/>
          </w:tcPr>
          <w:p w14:paraId="02AF46A0" w14:textId="017CFA2A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#F8F9FA</w:t>
            </w:r>
          </w:p>
        </w:tc>
        <w:tc>
          <w:tcPr>
            <w:tcW w:w="2832" w:type="dxa"/>
            <w:shd w:val="clear" w:color="auto" w:fill="F8F9FA"/>
          </w:tcPr>
          <w:p w14:paraId="19351F46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08E9750" w14:textId="77777777" w:rsidTr="00552A55">
        <w:tc>
          <w:tcPr>
            <w:tcW w:w="2831" w:type="dxa"/>
          </w:tcPr>
          <w:p w14:paraId="0B484670" w14:textId="4CEA788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OSCURO</w:t>
            </w:r>
          </w:p>
        </w:tc>
        <w:tc>
          <w:tcPr>
            <w:tcW w:w="2832" w:type="dxa"/>
          </w:tcPr>
          <w:p w14:paraId="6EC2E7D7" w14:textId="69DFD10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</w:tcPr>
          <w:p w14:paraId="464502F0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959CCF8" w14:textId="71363768" w:rsidR="008C4481" w:rsidRDefault="008C4481" w:rsidP="00452EA9">
      <w:pPr>
        <w:rPr>
          <w:rFonts w:cstheme="minorHAnsi"/>
          <w:sz w:val="24"/>
          <w:szCs w:val="24"/>
        </w:rPr>
      </w:pPr>
    </w:p>
    <w:p w14:paraId="47F88CCA" w14:textId="77777777" w:rsidR="00BC1F17" w:rsidRPr="00C97EDA" w:rsidRDefault="00BC1F17" w:rsidP="00452EA9">
      <w:pPr>
        <w:rPr>
          <w:rFonts w:cstheme="minorHAnsi"/>
          <w:sz w:val="24"/>
          <w:szCs w:val="24"/>
        </w:rPr>
      </w:pPr>
    </w:p>
    <w:p w14:paraId="2EDA830F" w14:textId="49B40344" w:rsidR="002D1D41" w:rsidRDefault="00C97EDA" w:rsidP="002D1D41">
      <w:pPr>
        <w:pStyle w:val="Ttulo2"/>
        <w:numPr>
          <w:ilvl w:val="1"/>
          <w:numId w:val="4"/>
        </w:numPr>
        <w:rPr>
          <w:rFonts w:cstheme="minorHAnsi"/>
        </w:rPr>
      </w:pPr>
      <w:bookmarkStart w:id="4" w:name="_Toc65519928"/>
      <w:r w:rsidRPr="00C97EDA">
        <w:rPr>
          <w:rFonts w:cstheme="minorHAnsi"/>
        </w:rPr>
        <w:t>Colores de las redes sociales:</w:t>
      </w:r>
      <w:bookmarkEnd w:id="4"/>
    </w:p>
    <w:p w14:paraId="19EE158E" w14:textId="77777777" w:rsidR="00144FA6" w:rsidRPr="00144FA6" w:rsidRDefault="00144FA6" w:rsidP="00144FA6"/>
    <w:p w14:paraId="78CC6B9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4C66A4"/>
          <w:lang w:val="en-US"/>
        </w:rPr>
        <w:t>Facebook: #4C66A4</w:t>
      </w:r>
    </w:p>
    <w:p w14:paraId="554839C6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DD4B39"/>
          <w:lang w:val="en-US"/>
        </w:rPr>
        <w:t>Google-Plus: #DD4B39</w:t>
      </w:r>
    </w:p>
    <w:p w14:paraId="4EDD4A81" w14:textId="1BAACCD3" w:rsidR="00C97EDA" w:rsidRPr="00305078" w:rsidRDefault="00002EB7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77B7"/>
          <w:lang w:val="en-US"/>
        </w:rPr>
      </w:pP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LinkedIn</w:t>
      </w:r>
      <w:r w:rsidR="00C97EDA" w:rsidRPr="00305078">
        <w:rPr>
          <w:rFonts w:asciiTheme="minorHAnsi" w:hAnsiTheme="minorHAnsi" w:cstheme="minorHAnsi"/>
          <w:b/>
          <w:bCs/>
          <w:color w:val="0077B7"/>
          <w:lang w:val="en-US"/>
        </w:rPr>
        <w:t xml:space="preserve">: </w:t>
      </w:r>
      <w:r w:rsidR="00305078" w:rsidRPr="00305078">
        <w:rPr>
          <w:rFonts w:asciiTheme="minorHAnsi" w:hAnsiTheme="minorHAnsi" w:cstheme="minorHAnsi"/>
          <w:b/>
          <w:bCs/>
          <w:color w:val="0077B7"/>
          <w:lang w:val="en-US"/>
        </w:rPr>
        <w:t>#0077B7</w:t>
      </w:r>
    </w:p>
    <w:p w14:paraId="1A800E1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2FC2EF"/>
          <w:lang w:val="en-US"/>
        </w:rPr>
        <w:t>Twitter: #2FC2EF</w:t>
      </w:r>
    </w:p>
    <w:p w14:paraId="13A6175A" w14:textId="588AE107" w:rsidR="00C97EDA" w:rsidRPr="002D1D41" w:rsidRDefault="00C97EDA" w:rsidP="00C97EDA">
      <w:pPr>
        <w:rPr>
          <w:rFonts w:cstheme="minorHAnsi"/>
          <w:lang w:val="en-US"/>
        </w:rPr>
      </w:pPr>
    </w:p>
    <w:p w14:paraId="53064D01" w14:textId="77777777" w:rsidR="008C4481" w:rsidRPr="002D1D41" w:rsidRDefault="008C4481" w:rsidP="00C97EDA">
      <w:pPr>
        <w:rPr>
          <w:rFonts w:cstheme="minorHAnsi"/>
          <w:lang w:val="en-US"/>
        </w:rPr>
      </w:pPr>
    </w:p>
    <w:p w14:paraId="23FF19DB" w14:textId="10AC3BEA" w:rsidR="00C97EDA" w:rsidRDefault="00C97EDA" w:rsidP="00C97EDA">
      <w:pPr>
        <w:pStyle w:val="Ttulo2"/>
        <w:numPr>
          <w:ilvl w:val="1"/>
          <w:numId w:val="4"/>
        </w:numPr>
      </w:pPr>
      <w:bookmarkStart w:id="5" w:name="_Toc65519929"/>
      <w:r>
        <w:t>Colores de icon</w:t>
      </w:r>
      <w:r w:rsidR="002D1D41">
        <w:t>o</w:t>
      </w:r>
      <w:r>
        <w:t>s:</w:t>
      </w:r>
      <w:bookmarkEnd w:id="5"/>
    </w:p>
    <w:p w14:paraId="0572657E" w14:textId="77777777" w:rsidR="002D1D41" w:rsidRPr="002D1D41" w:rsidRDefault="002D1D41" w:rsidP="002D1D41"/>
    <w:p w14:paraId="3D908E2B" w14:textId="716A129B" w:rsidR="00FB079D" w:rsidRDefault="00C97EDA" w:rsidP="00C97EDA">
      <w:pPr>
        <w:rPr>
          <w:rFonts w:ascii="Arial" w:hAnsi="Arial" w:cs="Arial"/>
          <w:b/>
          <w:bCs/>
          <w:color w:val="6F6F6F"/>
        </w:rPr>
      </w:pPr>
      <w:r w:rsidRPr="002D1D41">
        <w:rPr>
          <w:rFonts w:ascii="Arial" w:hAnsi="Arial" w:cs="Arial"/>
          <w:color w:val="000000"/>
        </w:rPr>
        <w:t>Iconos que no son redes sociales</w:t>
      </w:r>
      <w:r>
        <w:rPr>
          <w:rFonts w:ascii="Arial" w:hAnsi="Arial" w:cs="Arial"/>
          <w:b/>
          <w:bCs/>
          <w:color w:val="CCCCCC"/>
        </w:rPr>
        <w:t xml:space="preserve">: </w:t>
      </w:r>
      <w:r>
        <w:rPr>
          <w:rFonts w:ascii="Arial" w:hAnsi="Arial" w:cs="Arial"/>
          <w:b/>
          <w:bCs/>
          <w:color w:val="6F6F6F"/>
        </w:rPr>
        <w:t>#6F6F6F</w:t>
      </w:r>
      <w:r w:rsidR="00FB079D">
        <w:rPr>
          <w:rFonts w:ascii="Arial" w:hAnsi="Arial" w:cs="Arial"/>
          <w:b/>
          <w:bCs/>
          <w:color w:val="6F6F6F"/>
        </w:rPr>
        <w:t xml:space="preserve"> o </w:t>
      </w:r>
      <w:r w:rsidR="00FB079D" w:rsidRPr="00FB079D">
        <w:rPr>
          <w:rFonts w:cstheme="minorHAnsi"/>
          <w:b/>
          <w:bCs/>
          <w:color w:val="98DB98"/>
          <w:sz w:val="24"/>
          <w:szCs w:val="24"/>
        </w:rPr>
        <w:t>#98FB98</w:t>
      </w:r>
    </w:p>
    <w:p w14:paraId="623E5672" w14:textId="0C87369F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3A47381F" w14:textId="36A3C73E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441F5FDA" w14:textId="02AD0F3B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442E0687" w14:textId="4B36B8C4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0D5B14CB" w14:textId="733DD30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D59600" w14:textId="7777777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020F38" w14:textId="78684C1B" w:rsidR="00144FA6" w:rsidRDefault="00144FA6" w:rsidP="00144FA6">
      <w:pPr>
        <w:pStyle w:val="Ttulo2"/>
        <w:numPr>
          <w:ilvl w:val="1"/>
          <w:numId w:val="4"/>
        </w:numPr>
      </w:pPr>
      <w:bookmarkStart w:id="6" w:name="_Toc65519930"/>
      <w:r>
        <w:lastRenderedPageBreak/>
        <w:t>Colores de texto</w:t>
      </w:r>
      <w:bookmarkEnd w:id="6"/>
    </w:p>
    <w:p w14:paraId="55D21B25" w14:textId="5462B953" w:rsidR="00144FA6" w:rsidRDefault="00144FA6" w:rsidP="00144FA6"/>
    <w:p w14:paraId="7979185B" w14:textId="37697406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1 y 4: 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35A85651" w14:textId="6EB7CAB3" w:rsidR="00144FA6" w:rsidRPr="00B95844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3D668A"/>
        </w:rPr>
      </w:pPr>
      <w:r w:rsidRPr="00B95844">
        <w:rPr>
          <w:rFonts w:asciiTheme="minorHAnsi" w:hAnsiTheme="minorHAnsi" w:cstheme="minorHAnsi"/>
          <w:b/>
          <w:bCs/>
          <w:color w:val="3D668A"/>
        </w:rPr>
        <w:t xml:space="preserve">Encabezado Nivel 2 y 3: </w:t>
      </w:r>
      <w:r w:rsidR="001971A1" w:rsidRPr="00B95844">
        <w:rPr>
          <w:rFonts w:asciiTheme="minorHAnsi" w:hAnsiTheme="minorHAnsi" w:cstheme="minorHAnsi"/>
          <w:b/>
          <w:bCs/>
          <w:color w:val="3D668A"/>
        </w:rPr>
        <w:t>#3D668A</w:t>
      </w:r>
    </w:p>
    <w:p w14:paraId="3A3D3E91" w14:textId="39715C4A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texto-normal 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5A96186A" w14:textId="2BE9AD8C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3F0F5"/>
        </w:rPr>
      </w:pPr>
      <w:r w:rsidRPr="001971A1">
        <w:rPr>
          <w:rFonts w:asciiTheme="minorHAnsi" w:hAnsiTheme="minorHAnsi" w:cstheme="minorHAnsi"/>
          <w:b/>
          <w:bCs/>
          <w:color w:val="F3F0F5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F3F0F5"/>
        </w:rPr>
        <w:t>s</w:t>
      </w:r>
      <w:r w:rsidRPr="001971A1">
        <w:rPr>
          <w:rFonts w:asciiTheme="minorHAnsi" w:hAnsiTheme="minorHAnsi" w:cstheme="minorHAnsi"/>
          <w:b/>
          <w:bCs/>
          <w:color w:val="F3F0F5"/>
        </w:rPr>
        <w:t xml:space="preserve">eleccionado: </w:t>
      </w:r>
      <w:r w:rsidR="001971A1" w:rsidRPr="001971A1">
        <w:rPr>
          <w:rFonts w:asciiTheme="minorHAnsi" w:hAnsiTheme="minorHAnsi" w:cstheme="minorHAnsi"/>
          <w:b/>
          <w:bCs/>
          <w:color w:val="F3F0F5"/>
        </w:rPr>
        <w:t>#F3F0F5</w:t>
      </w:r>
    </w:p>
    <w:p w14:paraId="4B338F3F" w14:textId="1F76750D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BEBDBF"/>
        </w:rPr>
      </w:pPr>
      <w:r w:rsidRPr="001971A1">
        <w:rPr>
          <w:rFonts w:asciiTheme="minorHAnsi" w:hAnsiTheme="minorHAnsi" w:cstheme="minorHAnsi"/>
          <w:b/>
          <w:bCs/>
          <w:color w:val="BEBDBF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BEBDBF"/>
        </w:rPr>
        <w:t xml:space="preserve">no </w:t>
      </w:r>
      <w:r w:rsidRPr="001971A1">
        <w:rPr>
          <w:rFonts w:asciiTheme="minorHAnsi" w:hAnsiTheme="minorHAnsi" w:cstheme="minorHAnsi"/>
          <w:b/>
          <w:bCs/>
          <w:color w:val="BEBDBF"/>
        </w:rPr>
        <w:t xml:space="preserve">seleccionado: </w:t>
      </w:r>
      <w:r w:rsidR="001971A1" w:rsidRPr="001971A1">
        <w:rPr>
          <w:rFonts w:asciiTheme="minorHAnsi" w:hAnsiTheme="minorHAnsi" w:cstheme="minorHAnsi"/>
          <w:b/>
          <w:bCs/>
          <w:color w:val="BEBDBF"/>
        </w:rPr>
        <w:t>#BEBDBF</w:t>
      </w:r>
    </w:p>
    <w:p w14:paraId="14541FD5" w14:textId="0569FD89" w:rsidR="00144FA6" w:rsidRPr="001971A1" w:rsidRDefault="00596058" w:rsidP="001971A1">
      <w:pPr>
        <w:spacing w:after="0"/>
        <w:rPr>
          <w:rFonts w:cstheme="minorHAnsi"/>
          <w:b/>
          <w:bCs/>
          <w:color w:val="F08080"/>
          <w:sz w:val="24"/>
          <w:szCs w:val="24"/>
        </w:rPr>
      </w:pPr>
      <w:r>
        <w:rPr>
          <w:rFonts w:cstheme="minorHAnsi"/>
          <w:b/>
          <w:bCs/>
          <w:color w:val="F08080"/>
          <w:sz w:val="24"/>
          <w:szCs w:val="24"/>
        </w:rPr>
        <w:t>Texto destacado</w:t>
      </w:r>
      <w:r w:rsidR="00144FA6" w:rsidRPr="001971A1">
        <w:rPr>
          <w:rFonts w:cstheme="minorHAnsi"/>
          <w:b/>
          <w:bCs/>
          <w:color w:val="F08080"/>
          <w:sz w:val="24"/>
          <w:szCs w:val="24"/>
        </w:rPr>
        <w:t> </w:t>
      </w:r>
      <w:r w:rsidR="001971A1" w:rsidRPr="001971A1">
        <w:rPr>
          <w:rFonts w:cstheme="minorHAnsi"/>
          <w:b/>
          <w:bCs/>
          <w:color w:val="F08080"/>
          <w:sz w:val="24"/>
          <w:szCs w:val="24"/>
        </w:rPr>
        <w:t>#F08080</w:t>
      </w:r>
    </w:p>
    <w:p w14:paraId="4AB82C63" w14:textId="0A1278E7" w:rsidR="00144FA6" w:rsidRPr="00B6184C" w:rsidRDefault="00144FA6" w:rsidP="00F11651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  <w:u w:val="single"/>
        </w:rPr>
      </w:pPr>
      <w:r w:rsidRPr="00B6184C">
        <w:rPr>
          <w:rFonts w:asciiTheme="minorHAnsi" w:hAnsiTheme="minorHAnsi" w:cstheme="minorHAnsi"/>
          <w:b/>
          <w:bCs/>
          <w:color w:val="F8F9FA"/>
        </w:rPr>
        <w:t>Texto dentro de Botón:</w:t>
      </w:r>
      <w:r w:rsidR="00B6184C" w:rsidRPr="00B6184C">
        <w:rPr>
          <w:color w:val="F8F9FA"/>
        </w:rPr>
        <w:t xml:space="preserve"> </w:t>
      </w:r>
      <w:r w:rsidR="00773591">
        <w:rPr>
          <w:color w:val="F8F9FA"/>
        </w:rPr>
        <w:t>#</w:t>
      </w:r>
      <w:r w:rsidR="00B6184C" w:rsidRPr="00B6184C">
        <w:rPr>
          <w:rFonts w:asciiTheme="minorHAnsi" w:hAnsiTheme="minorHAnsi" w:cstheme="minorHAnsi"/>
          <w:b/>
          <w:bCs/>
          <w:color w:val="F8F9FA"/>
        </w:rPr>
        <w:t>F8F9FA</w:t>
      </w:r>
    </w:p>
    <w:p w14:paraId="168BAF1B" w14:textId="45896423" w:rsidR="00144FA6" w:rsidRPr="001971A1" w:rsidRDefault="00144FA6" w:rsidP="0090320E">
      <w:pPr>
        <w:pStyle w:val="NormalWeb"/>
        <w:shd w:val="clear" w:color="auto" w:fill="244B6E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</w:rPr>
      </w:pPr>
      <w:r w:rsidRPr="001971A1">
        <w:rPr>
          <w:rFonts w:asciiTheme="minorHAnsi" w:hAnsiTheme="minorHAnsi" w:cstheme="minorHAnsi"/>
          <w:b/>
          <w:bCs/>
          <w:color w:val="F8F9FA"/>
        </w:rPr>
        <w:t xml:space="preserve">Texto-Pie: </w:t>
      </w:r>
      <w:r w:rsidR="001971A1" w:rsidRPr="001971A1">
        <w:rPr>
          <w:rFonts w:asciiTheme="minorHAnsi" w:hAnsiTheme="minorHAnsi" w:cstheme="minorHAnsi"/>
          <w:b/>
          <w:bCs/>
          <w:color w:val="F8F9FA"/>
        </w:rPr>
        <w:t>#F8F9FA</w:t>
      </w:r>
    </w:p>
    <w:p w14:paraId="6A6C8D60" w14:textId="76499548" w:rsidR="00144FA6" w:rsidRDefault="00144FA6" w:rsidP="00144FA6"/>
    <w:p w14:paraId="7FF0E0DD" w14:textId="1B11C861" w:rsidR="0090320E" w:rsidRDefault="0090320E" w:rsidP="00144FA6"/>
    <w:p w14:paraId="1440E8D7" w14:textId="119D69D1" w:rsidR="0090320E" w:rsidRDefault="0090320E" w:rsidP="0090320E">
      <w:pPr>
        <w:pStyle w:val="Ttulo2"/>
        <w:numPr>
          <w:ilvl w:val="1"/>
          <w:numId w:val="4"/>
        </w:numPr>
      </w:pPr>
      <w:bookmarkStart w:id="7" w:name="_Toc65519931"/>
      <w:r>
        <w:t>Colores de fondos y bordes:</w:t>
      </w:r>
      <w:bookmarkEnd w:id="7"/>
    </w:p>
    <w:p w14:paraId="5257E949" w14:textId="0EEB405A" w:rsidR="0090320E" w:rsidRDefault="0090320E" w:rsidP="009032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B95844" w14:paraId="65CD2E3B" w14:textId="77777777" w:rsidTr="00B95844">
        <w:tc>
          <w:tcPr>
            <w:tcW w:w="2831" w:type="dxa"/>
            <w:vAlign w:val="center"/>
          </w:tcPr>
          <w:p w14:paraId="212C18A3" w14:textId="40D2F44D" w:rsidR="00B95844" w:rsidRDefault="00B95844" w:rsidP="00B95844">
            <w:r>
              <w:t>Color de fondo</w:t>
            </w:r>
          </w:p>
        </w:tc>
        <w:tc>
          <w:tcPr>
            <w:tcW w:w="2832" w:type="dxa"/>
            <w:vAlign w:val="center"/>
          </w:tcPr>
          <w:p w14:paraId="33B9EDAC" w14:textId="760433E8" w:rsidR="00B95844" w:rsidRDefault="00B95844" w:rsidP="00B95844">
            <w:r>
              <w:t>#F6F9FA</w:t>
            </w:r>
          </w:p>
        </w:tc>
        <w:tc>
          <w:tcPr>
            <w:tcW w:w="2832" w:type="dxa"/>
            <w:shd w:val="clear" w:color="auto" w:fill="F6F9FA"/>
            <w:vAlign w:val="center"/>
          </w:tcPr>
          <w:p w14:paraId="7EDFABC2" w14:textId="77777777" w:rsidR="00B95844" w:rsidRPr="00B95844" w:rsidRDefault="00B95844" w:rsidP="00B95844">
            <w:pPr>
              <w:rPr>
                <w:color w:val="F6F9FA"/>
              </w:rPr>
            </w:pPr>
          </w:p>
        </w:tc>
      </w:tr>
      <w:tr w:rsidR="00B95844" w14:paraId="7AFC7CFA" w14:textId="77777777" w:rsidTr="00B95844">
        <w:tc>
          <w:tcPr>
            <w:tcW w:w="2831" w:type="dxa"/>
            <w:vAlign w:val="center"/>
          </w:tcPr>
          <w:p w14:paraId="0B7377E9" w14:textId="637F40A6" w:rsidR="00B95844" w:rsidRDefault="00B95844" w:rsidP="00B95844">
            <w:r>
              <w:t xml:space="preserve">Color fondo </w:t>
            </w:r>
            <w:proofErr w:type="spellStart"/>
            <w:r>
              <w:t>nav</w:t>
            </w:r>
            <w:proofErr w:type="spellEnd"/>
          </w:p>
        </w:tc>
        <w:tc>
          <w:tcPr>
            <w:tcW w:w="2832" w:type="dxa"/>
            <w:vAlign w:val="center"/>
          </w:tcPr>
          <w:p w14:paraId="67CBDD64" w14:textId="3163FFE4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12F92491" w14:textId="77777777" w:rsidR="00B95844" w:rsidRPr="00B95844" w:rsidRDefault="00B95844" w:rsidP="00B95844">
            <w:pPr>
              <w:rPr>
                <w:color w:val="3D668A"/>
              </w:rPr>
            </w:pPr>
          </w:p>
        </w:tc>
      </w:tr>
      <w:tr w:rsidR="00B95844" w14:paraId="46249EF8" w14:textId="77777777" w:rsidTr="00B95844">
        <w:tc>
          <w:tcPr>
            <w:tcW w:w="2831" w:type="dxa"/>
            <w:vAlign w:val="center"/>
          </w:tcPr>
          <w:p w14:paraId="43538CC3" w14:textId="65E05C67" w:rsidR="00B95844" w:rsidRDefault="00B95844" w:rsidP="00B95844">
            <w:r>
              <w:t>Color de borde</w:t>
            </w:r>
          </w:p>
        </w:tc>
        <w:tc>
          <w:tcPr>
            <w:tcW w:w="2832" w:type="dxa"/>
            <w:vAlign w:val="center"/>
          </w:tcPr>
          <w:p w14:paraId="774BFE1C" w14:textId="6B45BF4C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3960803E" w14:textId="77777777" w:rsidR="00B95844" w:rsidRDefault="00B95844" w:rsidP="00B95844"/>
        </w:tc>
      </w:tr>
      <w:tr w:rsidR="00B95844" w14:paraId="3743570F" w14:textId="77777777" w:rsidTr="00B95844">
        <w:tc>
          <w:tcPr>
            <w:tcW w:w="2831" w:type="dxa"/>
            <w:vAlign w:val="center"/>
          </w:tcPr>
          <w:p w14:paraId="05F35EC6" w14:textId="1E07896E" w:rsidR="00B95844" w:rsidRDefault="00B95844" w:rsidP="00B95844">
            <w:r>
              <w:t>Color fondo botones formulario</w:t>
            </w:r>
          </w:p>
        </w:tc>
        <w:tc>
          <w:tcPr>
            <w:tcW w:w="2832" w:type="dxa"/>
            <w:vAlign w:val="center"/>
          </w:tcPr>
          <w:p w14:paraId="64877AC4" w14:textId="065A4AA2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3C7D8AD1" w14:textId="77777777" w:rsidR="00B95844" w:rsidRDefault="00B95844" w:rsidP="00B95844"/>
        </w:tc>
      </w:tr>
      <w:tr w:rsidR="00B95844" w14:paraId="02F8F979" w14:textId="77777777" w:rsidTr="00B95844">
        <w:tc>
          <w:tcPr>
            <w:tcW w:w="2831" w:type="dxa"/>
            <w:vAlign w:val="center"/>
          </w:tcPr>
          <w:p w14:paraId="2D6F99D7" w14:textId="00570400" w:rsidR="00B95844" w:rsidRDefault="00B95844" w:rsidP="00B95844">
            <w:r>
              <w:t>Color fondo pie</w:t>
            </w:r>
          </w:p>
        </w:tc>
        <w:tc>
          <w:tcPr>
            <w:tcW w:w="2832" w:type="dxa"/>
            <w:vAlign w:val="center"/>
          </w:tcPr>
          <w:p w14:paraId="2D6D9A35" w14:textId="254132B8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60C1B992" w14:textId="77777777" w:rsidR="00B95844" w:rsidRDefault="00B95844" w:rsidP="00B95844"/>
        </w:tc>
      </w:tr>
    </w:tbl>
    <w:p w14:paraId="1AACF0F7" w14:textId="77A4ED92" w:rsidR="006B281B" w:rsidRDefault="006B281B" w:rsidP="0090320E">
      <w:pPr>
        <w:rPr>
          <w:sz w:val="24"/>
          <w:szCs w:val="24"/>
        </w:rPr>
      </w:pPr>
    </w:p>
    <w:p w14:paraId="260FA8BE" w14:textId="41C95039" w:rsidR="006B281B" w:rsidRDefault="006B28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77452" w14:textId="61D4A6E8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8" w:name="_Toc65519932"/>
      <w:r w:rsidRPr="006B281B">
        <w:rPr>
          <w:sz w:val="40"/>
          <w:szCs w:val="36"/>
        </w:rPr>
        <w:lastRenderedPageBreak/>
        <w:t>Iconos</w:t>
      </w:r>
      <w:bookmarkEnd w:id="8"/>
    </w:p>
    <w:p w14:paraId="3613FF4E" w14:textId="383611D4" w:rsidR="006B281B" w:rsidRDefault="006B281B" w:rsidP="006B281B"/>
    <w:p w14:paraId="1D1A99D4" w14:textId="5C4310E3" w:rsidR="006B281B" w:rsidRDefault="006B281B" w:rsidP="006B281B">
      <w:pPr>
        <w:rPr>
          <w:sz w:val="24"/>
          <w:szCs w:val="24"/>
        </w:rPr>
      </w:pPr>
      <w:r>
        <w:rPr>
          <w:sz w:val="24"/>
          <w:szCs w:val="24"/>
        </w:rPr>
        <w:t>Todos los iconos tienen el tamaño por defecto de 1.5 rem, pudiéndose cambiar si se ve oportuno</w:t>
      </w:r>
    </w:p>
    <w:p w14:paraId="48683EBB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250"/>
        <w:gridCol w:w="4023"/>
      </w:tblGrid>
      <w:tr w:rsidR="0072179A" w:rsidRPr="006B281B" w14:paraId="28F6466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3B592F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94455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ICONO</w:t>
            </w: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F25B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FontAwesome</w:t>
            </w:r>
            <w:proofErr w:type="spellEnd"/>
          </w:p>
        </w:tc>
      </w:tr>
      <w:tr w:rsidR="00595437" w:rsidRPr="006B281B" w14:paraId="5C8EAD07" w14:textId="77777777" w:rsidTr="006B281B">
        <w:tc>
          <w:tcPr>
            <w:tcW w:w="0" w:type="auto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B95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ES"/>
              </w:rPr>
              <w:t>REDES SOCIALES</w:t>
            </w:r>
          </w:p>
        </w:tc>
      </w:tr>
      <w:tr w:rsidR="0072179A" w:rsidRPr="00DF1BDE" w14:paraId="2B50667D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0BEA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Facebook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EE2592" w14:textId="3DD7B542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9694ED1" wp14:editId="44F7CD51">
                  <wp:extent cx="542925" cy="542925"/>
                  <wp:effectExtent l="0" t="0" r="0" b="0"/>
                  <wp:docPr id="39" name="Imagen 39" descr="Resultado de imagen de logo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logo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407EA" w14:textId="01A441B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</w:t>
            </w:r>
            <w:proofErr w:type="spellStart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 xml:space="preserve"> class="fab fa-</w:t>
            </w:r>
            <w:proofErr w:type="spellStart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facebook</w:t>
            </w:r>
            <w:proofErr w:type="spellEnd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-f"&gt;&lt;/</w:t>
            </w:r>
            <w:proofErr w:type="spellStart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&gt;</w:t>
            </w:r>
          </w:p>
        </w:tc>
      </w:tr>
      <w:tr w:rsidR="0072179A" w:rsidRPr="00DF1BDE" w14:paraId="0D425D3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920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Google-Plus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67DAB" w14:textId="6848B8F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F442AD4" wp14:editId="4B4FA438">
                  <wp:extent cx="523875" cy="523875"/>
                  <wp:effectExtent l="0" t="0" r="9525" b="0"/>
                  <wp:docPr id="30" name="Imagen 30" descr="Resultado de imagen de logo google 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logo google 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FD746" w14:textId="6D570FD1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</w:t>
            </w:r>
            <w:proofErr w:type="spellStart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 xml:space="preserve"> class="fab fa-google-plus-g"&gt;&lt;/</w:t>
            </w:r>
            <w:proofErr w:type="spellStart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&gt;</w:t>
            </w:r>
          </w:p>
        </w:tc>
      </w:tr>
      <w:tr w:rsidR="0072179A" w:rsidRPr="00DF1BDE" w14:paraId="4C20F557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ED714" w14:textId="1DC66709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Linkedin</w:t>
            </w:r>
            <w:proofErr w:type="spellEnd"/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8DFAC6" w14:textId="028BE13C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4F28385" wp14:editId="364FFA78">
                  <wp:extent cx="428625" cy="428625"/>
                  <wp:effectExtent l="0" t="0" r="0" b="0"/>
                  <wp:docPr id="12" name="Imagen 12" descr="Resultado de imagen de logo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logo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24" cy="4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DA55F8" w14:textId="07903C1A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</w:t>
            </w:r>
            <w:proofErr w:type="spellStart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 xml:space="preserve"> class="fab fa-</w:t>
            </w:r>
            <w:proofErr w:type="spellStart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linkedin</w:t>
            </w:r>
            <w:proofErr w:type="spellEnd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-in"&gt;&lt;/</w:t>
            </w:r>
            <w:proofErr w:type="spellStart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&gt;</w:t>
            </w:r>
          </w:p>
        </w:tc>
      </w:tr>
      <w:tr w:rsidR="0072179A" w:rsidRPr="00DF1BDE" w14:paraId="2C439CA1" w14:textId="77777777" w:rsidTr="00834EC5">
        <w:trPr>
          <w:trHeight w:val="94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0FA2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Twitter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A5595" w14:textId="69F58DDB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44894C8" wp14:editId="1311ECA6">
                  <wp:extent cx="647700" cy="364327"/>
                  <wp:effectExtent l="0" t="0" r="0" b="0"/>
                  <wp:docPr id="13" name="Imagen 13" descr="Resultado de imagen de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80" cy="36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208AD" w14:textId="3AEE2B7D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</w:t>
            </w:r>
            <w:proofErr w:type="spellStart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 xml:space="preserve"> class="fab fa-twitter"&gt;&lt;/</w:t>
            </w:r>
            <w:proofErr w:type="spellStart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i</w:t>
            </w:r>
            <w:proofErr w:type="spellEnd"/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&gt;</w:t>
            </w:r>
          </w:p>
        </w:tc>
      </w:tr>
      <w:tr w:rsidR="00595437" w:rsidRPr="006B281B" w14:paraId="03F6F56A" w14:textId="77777777" w:rsidTr="006B281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CA6C7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ICONOS DE USUARIO</w:t>
            </w:r>
          </w:p>
        </w:tc>
      </w:tr>
      <w:tr w:rsidR="0072179A" w:rsidRPr="00DF1BDE" w14:paraId="1F453249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1A42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Avatar por defecto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73FC74" w14:textId="76871ED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s-ES"/>
              </w:rPr>
              <w:drawing>
                <wp:inline distT="0" distB="0" distL="0" distR="0" wp14:anchorId="275873ED" wp14:editId="2DC1953D">
                  <wp:extent cx="476250" cy="4762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8F17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fa-user-circle"&gt;&lt;/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64E62180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984F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Teléfono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2E17F" w14:textId="423AF921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25A2571D" wp14:editId="6CEC59B9">
                  <wp:extent cx="457200" cy="4572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193F6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fa-phone-volume"&gt;&lt;/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13222F27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0233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Correo Electrónico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498AC" w14:textId="1DF92BD3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5FF4C581" wp14:editId="648002D2">
                  <wp:extent cx="504825" cy="504825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203A3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class="far fa-envelope"&gt;&lt;/</w:t>
            </w:r>
            <w:proofErr w:type="spellStart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7B2D9AD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BF92F5" w14:textId="380D702A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Estudios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758603" w14:textId="5903E91D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7C9CAE6" wp14:editId="21665F8E">
                  <wp:extent cx="569912" cy="456375"/>
                  <wp:effectExtent l="0" t="0" r="1905" b="1270"/>
                  <wp:docPr id="40" name="Imagen 40" descr="Resultado de imagen de logo graduation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logo graduation c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09" cy="46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A30619" w14:textId="7C4185E4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fa-graduation-cap"&gt;&lt;/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23C6E654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FDA4FA" w14:textId="2241D392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AEBE71" w14:textId="3D2597A5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AA7AF" wp14:editId="19F577AD">
                  <wp:extent cx="571500" cy="571500"/>
                  <wp:effectExtent l="0" t="0" r="0" b="0"/>
                  <wp:docPr id="41" name="Imagen 41" descr="Resultado de imagen de fi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fi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CFB07" w14:textId="4FB4B91E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fa-file-alt"&gt;&lt;/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12B13C8B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F7B19" w14:textId="469BA625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SOBRE MI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824021" w14:textId="5F4DB981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869D2" wp14:editId="15D9F711">
                  <wp:extent cx="638175" cy="638175"/>
                  <wp:effectExtent l="0" t="0" r="0" b="9525"/>
                  <wp:docPr id="42" name="Imagen 42" descr="Resultado de imagen de chil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hil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30" cy="6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E307DC" w14:textId="60D6DE09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fa-child"&gt;&lt;/</w:t>
            </w:r>
            <w:proofErr w:type="spellStart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  <w:tr w:rsidR="0072179A" w:rsidRPr="00DF1BDE" w14:paraId="5DC148F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358825" w14:textId="3D1D521A" w:rsidR="0072179A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FLECHA ARRIBA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B4C363" w14:textId="112CFFF8" w:rsidR="0072179A" w:rsidRDefault="0072179A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222D1" wp14:editId="5CAB179C">
                  <wp:extent cx="638175" cy="6381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35" cy="63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B8A5E7" w14:textId="6328615D" w:rsidR="0072179A" w:rsidRPr="00595437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&lt;</w:t>
            </w:r>
            <w:proofErr w:type="spellStart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class="</w:t>
            </w:r>
            <w:proofErr w:type="spellStart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fas</w:t>
            </w:r>
            <w:proofErr w:type="spellEnd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 xml:space="preserve"> fa-arrow-up"&gt;&lt;/</w:t>
            </w:r>
            <w:proofErr w:type="spellStart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i</w:t>
            </w:r>
            <w:proofErr w:type="spellEnd"/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&gt;</w:t>
            </w:r>
          </w:p>
        </w:tc>
      </w:tr>
    </w:tbl>
    <w:p w14:paraId="3BA5E1A4" w14:textId="3473A815" w:rsidR="006B281B" w:rsidRDefault="006B281B" w:rsidP="006B281B">
      <w:pPr>
        <w:rPr>
          <w:sz w:val="24"/>
          <w:szCs w:val="24"/>
          <w:lang w:val="en-US"/>
        </w:rPr>
      </w:pPr>
    </w:p>
    <w:p w14:paraId="54040E23" w14:textId="3A9F2CC2" w:rsidR="006B281B" w:rsidRDefault="006B281B" w:rsidP="006B281B">
      <w:pPr>
        <w:rPr>
          <w:sz w:val="24"/>
          <w:szCs w:val="24"/>
          <w:lang w:val="en-US"/>
        </w:rPr>
      </w:pPr>
    </w:p>
    <w:p w14:paraId="0784D25E" w14:textId="0D8702FE" w:rsidR="006B281B" w:rsidRDefault="006B28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A8F83" w14:textId="53178D92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9" w:name="_Toc65519933"/>
      <w:r w:rsidRPr="00002EB7">
        <w:rPr>
          <w:sz w:val="40"/>
          <w:szCs w:val="36"/>
        </w:rPr>
        <w:lastRenderedPageBreak/>
        <w:t>Fotos</w:t>
      </w:r>
      <w:r>
        <w:rPr>
          <w:sz w:val="40"/>
          <w:szCs w:val="36"/>
          <w:lang w:val="en-US"/>
        </w:rPr>
        <w:t xml:space="preserve"> y logos</w:t>
      </w:r>
      <w:bookmarkEnd w:id="9"/>
    </w:p>
    <w:p w14:paraId="499F03EA" w14:textId="77777777" w:rsidR="00BA771A" w:rsidRPr="00BA771A" w:rsidRDefault="00BA771A" w:rsidP="00BA771A">
      <w:pPr>
        <w:rPr>
          <w:lang w:val="en-US"/>
        </w:rPr>
      </w:pPr>
    </w:p>
    <w:p w14:paraId="65BFF673" w14:textId="1F7F80DE" w:rsidR="00BA771A" w:rsidRPr="00BA771A" w:rsidRDefault="00FF71EB" w:rsidP="006B281B">
      <w:pPr>
        <w:rPr>
          <w:sz w:val="24"/>
          <w:szCs w:val="24"/>
        </w:rPr>
      </w:pPr>
      <w:r>
        <w:rPr>
          <w:sz w:val="24"/>
          <w:szCs w:val="24"/>
        </w:rPr>
        <w:t xml:space="preserve">Las imágenes que no tengan tamaño fijo y sea necesario que tengan un </w:t>
      </w:r>
      <w:r w:rsidR="00002EB7">
        <w:rPr>
          <w:sz w:val="24"/>
          <w:szCs w:val="24"/>
        </w:rPr>
        <w:t>diseño responsivo</w:t>
      </w:r>
      <w:r>
        <w:rPr>
          <w:sz w:val="24"/>
          <w:szCs w:val="24"/>
        </w:rPr>
        <w:t xml:space="preserve"> se le </w:t>
      </w:r>
      <w:r w:rsidR="00002EB7">
        <w:rPr>
          <w:sz w:val="24"/>
          <w:szCs w:val="24"/>
        </w:rPr>
        <w:t>añadirá</w:t>
      </w:r>
      <w:r>
        <w:rPr>
          <w:sz w:val="24"/>
          <w:szCs w:val="24"/>
        </w:rPr>
        <w:t xml:space="preserve"> la clase </w:t>
      </w:r>
      <w:proofErr w:type="spellStart"/>
      <w:r>
        <w:rPr>
          <w:b/>
          <w:bCs/>
          <w:sz w:val="24"/>
          <w:szCs w:val="24"/>
        </w:rPr>
        <w:t>img</w:t>
      </w:r>
      <w:proofErr w:type="spellEnd"/>
      <w:r>
        <w:rPr>
          <w:b/>
          <w:bCs/>
          <w:sz w:val="24"/>
          <w:szCs w:val="24"/>
        </w:rPr>
        <w:t>-fluid</w:t>
      </w:r>
      <w:r>
        <w:rPr>
          <w:sz w:val="24"/>
          <w:szCs w:val="24"/>
        </w:rPr>
        <w:t xml:space="preserve"> perteneciente a Bootstrap.</w:t>
      </w:r>
    </w:p>
    <w:p w14:paraId="3F868026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85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7"/>
        <w:gridCol w:w="1991"/>
        <w:gridCol w:w="1525"/>
        <w:gridCol w:w="1525"/>
      </w:tblGrid>
      <w:tr w:rsidR="00516CB7" w:rsidRPr="006B281B" w14:paraId="0EC26BA2" w14:textId="4C985A66" w:rsidTr="00516CB7">
        <w:trPr>
          <w:trHeight w:val="49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16A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19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5179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Width</w:t>
            </w:r>
            <w:proofErr w:type="spellEnd"/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A7505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height</w:t>
            </w:r>
            <w:proofErr w:type="spellEnd"/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vAlign w:val="center"/>
          </w:tcPr>
          <w:p w14:paraId="0BD0DF9D" w14:textId="35904620" w:rsidR="00516CB7" w:rsidRPr="006B281B" w:rsidRDefault="00516CB7" w:rsidP="00516C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</w:tr>
      <w:tr w:rsidR="00516CB7" w:rsidRPr="006B281B" w14:paraId="7221C2B4" w14:textId="671F345E" w:rsidTr="00516CB7">
        <w:trPr>
          <w:trHeight w:val="585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9437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principal índex</w:t>
            </w:r>
          </w:p>
        </w:tc>
        <w:tc>
          <w:tcPr>
            <w:tcW w:w="19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CE6621" w14:textId="3E063792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vw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0CC7E" w14:textId="5A167C36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100vh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</w:tcPr>
          <w:p w14:paraId="10189684" w14:textId="77777777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Imagen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fixed</w:t>
            </w:r>
            <w:proofErr w:type="spellEnd"/>
          </w:p>
          <w:p w14:paraId="3328EC0A" w14:textId="60607E02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Cover</w:t>
            </w:r>
            <w:proofErr w:type="spellEnd"/>
          </w:p>
        </w:tc>
      </w:tr>
    </w:tbl>
    <w:p w14:paraId="42FAA13F" w14:textId="1045278E" w:rsidR="006B281B" w:rsidRDefault="006B281B" w:rsidP="006B281B">
      <w:pPr>
        <w:rPr>
          <w:sz w:val="24"/>
          <w:szCs w:val="24"/>
          <w:lang w:val="en-US"/>
        </w:rPr>
      </w:pPr>
    </w:p>
    <w:p w14:paraId="480B3426" w14:textId="70DC6D2B" w:rsidR="00C46496" w:rsidRDefault="00C46496" w:rsidP="006B281B">
      <w:pPr>
        <w:rPr>
          <w:sz w:val="24"/>
          <w:szCs w:val="24"/>
          <w:lang w:val="en-US"/>
        </w:rPr>
      </w:pPr>
    </w:p>
    <w:p w14:paraId="535502E1" w14:textId="7F5C601B" w:rsidR="00C46496" w:rsidRDefault="00C46496" w:rsidP="006B281B">
      <w:pPr>
        <w:rPr>
          <w:sz w:val="24"/>
          <w:szCs w:val="24"/>
          <w:lang w:val="en-US"/>
        </w:rPr>
      </w:pPr>
    </w:p>
    <w:p w14:paraId="15DFDB01" w14:textId="47E17E1E" w:rsidR="00C46496" w:rsidRDefault="00C46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B02D0D" w14:textId="20421906" w:rsidR="00C46496" w:rsidRDefault="00C46496" w:rsidP="00C46496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10" w:name="_Toc65519934"/>
      <w:r w:rsidRPr="00C46496">
        <w:rPr>
          <w:sz w:val="40"/>
          <w:szCs w:val="36"/>
        </w:rPr>
        <w:lastRenderedPageBreak/>
        <w:t>Formularios</w:t>
      </w:r>
      <w:bookmarkEnd w:id="10"/>
    </w:p>
    <w:p w14:paraId="22C6C4D6" w14:textId="3E7A0E6C" w:rsidR="00C46496" w:rsidRDefault="00C46496" w:rsidP="00C46496">
      <w:pPr>
        <w:rPr>
          <w:lang w:val="en-US"/>
        </w:rPr>
      </w:pPr>
    </w:p>
    <w:p w14:paraId="6B88266A" w14:textId="3659ADE4" w:rsidR="00C46496" w:rsidRDefault="00C46496" w:rsidP="00C46496">
      <w:pPr>
        <w:rPr>
          <w:sz w:val="24"/>
          <w:szCs w:val="24"/>
        </w:rPr>
      </w:pPr>
      <w:r w:rsidRPr="00C46496">
        <w:rPr>
          <w:sz w:val="24"/>
          <w:szCs w:val="24"/>
        </w:rPr>
        <w:t xml:space="preserve">Los formularios </w:t>
      </w:r>
      <w:r w:rsidR="00FD1E27">
        <w:rPr>
          <w:sz w:val="24"/>
          <w:szCs w:val="24"/>
        </w:rPr>
        <w:t>se crearán usando las clases de Bootstrap 5</w:t>
      </w:r>
      <w:r>
        <w:rPr>
          <w:sz w:val="24"/>
          <w:szCs w:val="24"/>
        </w:rPr>
        <w:t>.</w:t>
      </w:r>
    </w:p>
    <w:p w14:paraId="3DD016F0" w14:textId="16A3ED3B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 w:rsidR="00FD1E27">
        <w:rPr>
          <w:sz w:val="24"/>
          <w:szCs w:val="24"/>
        </w:rPr>
        <w:t>label</w:t>
      </w:r>
      <w:proofErr w:type="spellEnd"/>
      <w:r>
        <w:rPr>
          <w:sz w:val="24"/>
          <w:szCs w:val="24"/>
        </w:rPr>
        <w:t xml:space="preserve"> del campo se </w:t>
      </w:r>
      <w:r w:rsidR="00991A15">
        <w:rPr>
          <w:sz w:val="24"/>
          <w:szCs w:val="24"/>
        </w:rPr>
        <w:t>colocará</w:t>
      </w:r>
      <w:r>
        <w:rPr>
          <w:sz w:val="24"/>
          <w:szCs w:val="24"/>
        </w:rPr>
        <w:t xml:space="preserve"> en la parte superior del campo</w:t>
      </w:r>
      <w:r w:rsidR="00FD1E27">
        <w:rPr>
          <w:sz w:val="24"/>
          <w:szCs w:val="24"/>
        </w:rPr>
        <w:t>, menos en la solicitud que ira dentro del mismo campo.</w:t>
      </w:r>
    </w:p>
    <w:p w14:paraId="65919C16" w14:textId="39DB2F6C" w:rsidR="00C46496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La</w:t>
      </w:r>
      <w:r w:rsidR="00C46496">
        <w:rPr>
          <w:sz w:val="24"/>
          <w:szCs w:val="24"/>
        </w:rPr>
        <w:t xml:space="preserve"> validación</w:t>
      </w:r>
      <w:r>
        <w:rPr>
          <w:sz w:val="24"/>
          <w:szCs w:val="24"/>
        </w:rPr>
        <w:t xml:space="preserve"> se </w:t>
      </w:r>
      <w:r w:rsidR="009E728A">
        <w:rPr>
          <w:sz w:val="24"/>
          <w:szCs w:val="24"/>
        </w:rPr>
        <w:t>realizará</w:t>
      </w:r>
      <w:r w:rsidR="00C46496">
        <w:rPr>
          <w:sz w:val="24"/>
          <w:szCs w:val="24"/>
        </w:rPr>
        <w:t xml:space="preserve"> mediante</w:t>
      </w:r>
      <w:r w:rsidR="00991A15">
        <w:rPr>
          <w:sz w:val="24"/>
          <w:szCs w:val="24"/>
        </w:rPr>
        <w:t xml:space="preserve"> la validación que incorpora Bootstrap 5</w:t>
      </w:r>
    </w:p>
    <w:p w14:paraId="0A975A6E" w14:textId="33DA022E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Cuando se active el primer </w:t>
      </w:r>
      <w:proofErr w:type="spellStart"/>
      <w:r>
        <w:rPr>
          <w:sz w:val="24"/>
          <w:szCs w:val="24"/>
        </w:rPr>
        <w:t>breakpoint</w:t>
      </w:r>
      <w:proofErr w:type="spellEnd"/>
      <w:r>
        <w:rPr>
          <w:sz w:val="24"/>
          <w:szCs w:val="24"/>
        </w:rPr>
        <w:t xml:space="preserve"> todos los campos se colocarán uno debajo del anterior ocupando cada uno una fila completa.</w:t>
      </w:r>
    </w:p>
    <w:p w14:paraId="7B2BB4DC" w14:textId="37B59824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Por defecto:</w:t>
      </w:r>
    </w:p>
    <w:p w14:paraId="006EDB0B" w14:textId="3C606136" w:rsidR="006C1E91" w:rsidRDefault="009E616B" w:rsidP="00C464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E3067" wp14:editId="0B6CC655">
            <wp:extent cx="5400675" cy="16859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38C" w14:textId="4C9A60F6" w:rsidR="006C1E91" w:rsidRDefault="006C1E91" w:rsidP="00C46496">
      <w:pPr>
        <w:rPr>
          <w:sz w:val="24"/>
          <w:szCs w:val="24"/>
        </w:rPr>
      </w:pPr>
    </w:p>
    <w:p w14:paraId="5986ACEF" w14:textId="584F611D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Cuando sufra un </w:t>
      </w:r>
      <w:proofErr w:type="spellStart"/>
      <w:r>
        <w:rPr>
          <w:sz w:val="24"/>
          <w:szCs w:val="24"/>
        </w:rPr>
        <w:t>Breakpoint</w:t>
      </w:r>
      <w:proofErr w:type="spellEnd"/>
    </w:p>
    <w:p w14:paraId="58FC39F1" w14:textId="3D994B71" w:rsidR="0019425A" w:rsidRDefault="009E616B" w:rsidP="009E616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F00F15" wp14:editId="1690B598">
            <wp:extent cx="4181475" cy="28289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28" cy="28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A">
        <w:rPr>
          <w:sz w:val="24"/>
          <w:szCs w:val="24"/>
        </w:rPr>
        <w:br w:type="page"/>
      </w:r>
    </w:p>
    <w:p w14:paraId="35665DCE" w14:textId="7965B553" w:rsidR="006C1E91" w:rsidRDefault="0019425A" w:rsidP="0019425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1" w:name="_Toc65519935"/>
      <w:r>
        <w:rPr>
          <w:sz w:val="40"/>
          <w:szCs w:val="36"/>
        </w:rPr>
        <w:lastRenderedPageBreak/>
        <w:t>Estructura</w:t>
      </w:r>
      <w:bookmarkEnd w:id="11"/>
    </w:p>
    <w:p w14:paraId="4DEA22BE" w14:textId="2A43BAF3" w:rsidR="0019425A" w:rsidRDefault="0019425A" w:rsidP="0019425A"/>
    <w:p w14:paraId="0367D3A6" w14:textId="01A9E6B7" w:rsidR="0019425A" w:rsidRDefault="0019425A" w:rsidP="0019425A">
      <w:pPr>
        <w:pStyle w:val="Ttulo2"/>
        <w:numPr>
          <w:ilvl w:val="1"/>
          <w:numId w:val="4"/>
        </w:numPr>
      </w:pPr>
      <w:bookmarkStart w:id="12" w:name="_Toc65519936"/>
      <w:r>
        <w:t>Estructura web</w:t>
      </w:r>
      <w:bookmarkEnd w:id="12"/>
    </w:p>
    <w:p w14:paraId="316EC5E0" w14:textId="5E723384" w:rsidR="0019425A" w:rsidRDefault="0019425A" w:rsidP="0019425A"/>
    <w:p w14:paraId="5E2F408B" w14:textId="0DDB617F" w:rsidR="0019425A" w:rsidRDefault="0019425A" w:rsidP="0019425A">
      <w:pPr>
        <w:pStyle w:val="Ttulo3"/>
        <w:numPr>
          <w:ilvl w:val="2"/>
          <w:numId w:val="4"/>
        </w:numPr>
      </w:pPr>
      <w:bookmarkStart w:id="13" w:name="_Toc65519937"/>
      <w:r>
        <w:t>Verticalidad</w:t>
      </w:r>
      <w:bookmarkEnd w:id="13"/>
    </w:p>
    <w:p w14:paraId="39D0C1A7" w14:textId="5BA9881F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contenido tiene una estructura vertical, por lo cual se va mostrando información según se vaya haciendo </w:t>
      </w:r>
      <w:proofErr w:type="spellStart"/>
      <w:r w:rsidRPr="00BC0C81">
        <w:rPr>
          <w:sz w:val="24"/>
          <w:szCs w:val="24"/>
        </w:rPr>
        <w:t>scroll</w:t>
      </w:r>
      <w:proofErr w:type="spellEnd"/>
      <w:r w:rsidRPr="00BC0C81">
        <w:rPr>
          <w:sz w:val="24"/>
          <w:szCs w:val="24"/>
        </w:rPr>
        <w:t xml:space="preserve"> hacia la parte </w:t>
      </w:r>
      <w:r w:rsidR="00F57688" w:rsidRPr="00BC0C81">
        <w:rPr>
          <w:sz w:val="24"/>
          <w:szCs w:val="24"/>
        </w:rPr>
        <w:t xml:space="preserve">inferior, los enlaces de navegación del </w:t>
      </w:r>
      <w:proofErr w:type="spellStart"/>
      <w:r w:rsidR="00F57688" w:rsidRPr="00BC0C81">
        <w:rPr>
          <w:sz w:val="24"/>
          <w:szCs w:val="24"/>
        </w:rPr>
        <w:t>header</w:t>
      </w:r>
      <w:proofErr w:type="spellEnd"/>
      <w:r w:rsidR="00F57688" w:rsidRPr="00BC0C81">
        <w:rPr>
          <w:sz w:val="24"/>
          <w:szCs w:val="24"/>
        </w:rPr>
        <w:t xml:space="preserve"> no envían a otra </w:t>
      </w:r>
      <w:r w:rsidR="009B6EEE" w:rsidRPr="00BC0C81">
        <w:rPr>
          <w:sz w:val="24"/>
          <w:szCs w:val="24"/>
        </w:rPr>
        <w:t>página,</w:t>
      </w:r>
      <w:r w:rsidR="00F57688" w:rsidRPr="00BC0C81">
        <w:rPr>
          <w:sz w:val="24"/>
          <w:szCs w:val="24"/>
        </w:rPr>
        <w:t xml:space="preserve"> sino que envían a un aparado de esta misma</w:t>
      </w:r>
      <w:r w:rsidR="00157877">
        <w:rPr>
          <w:sz w:val="24"/>
          <w:szCs w:val="24"/>
        </w:rPr>
        <w:t xml:space="preserve"> </w:t>
      </w:r>
      <w:proofErr w:type="spellStart"/>
      <w:r w:rsidR="00157877">
        <w:rPr>
          <w:sz w:val="24"/>
          <w:szCs w:val="24"/>
        </w:rPr>
        <w:t>pagina</w:t>
      </w:r>
      <w:proofErr w:type="spellEnd"/>
      <w:r w:rsidR="00F57688" w:rsidRPr="00BC0C81">
        <w:rPr>
          <w:sz w:val="24"/>
          <w:szCs w:val="24"/>
        </w:rPr>
        <w:t>.</w:t>
      </w:r>
    </w:p>
    <w:p w14:paraId="77FFDF62" w14:textId="4B65315B" w:rsidR="00520602" w:rsidRPr="00BC0C81" w:rsidRDefault="00BC0C81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También tendrá un botón para volver a la parte superior de la página que aparecerá cuando hagamos </w:t>
      </w:r>
      <w:proofErr w:type="spellStart"/>
      <w:r w:rsidRPr="00BC0C81">
        <w:rPr>
          <w:sz w:val="24"/>
          <w:szCs w:val="24"/>
        </w:rPr>
        <w:t>scroll</w:t>
      </w:r>
      <w:proofErr w:type="spellEnd"/>
      <w:r w:rsidRPr="00BC0C81">
        <w:rPr>
          <w:sz w:val="24"/>
          <w:szCs w:val="24"/>
        </w:rPr>
        <w:t xml:space="preserve"> hacia la parte inferior de la pagina</w:t>
      </w:r>
    </w:p>
    <w:p w14:paraId="5BD38174" w14:textId="77777777" w:rsidR="00BC0C81" w:rsidRDefault="00BC0C81" w:rsidP="0019425A"/>
    <w:p w14:paraId="178D4CAA" w14:textId="32793B1A" w:rsidR="0019425A" w:rsidRDefault="0019425A" w:rsidP="0019425A">
      <w:pPr>
        <w:pStyle w:val="Ttulo3"/>
        <w:numPr>
          <w:ilvl w:val="2"/>
          <w:numId w:val="4"/>
        </w:numPr>
      </w:pPr>
      <w:bookmarkStart w:id="14" w:name="_Toc65519938"/>
      <w:r>
        <w:t>Zona de trabajo</w:t>
      </w:r>
      <w:bookmarkEnd w:id="14"/>
    </w:p>
    <w:p w14:paraId="0634377F" w14:textId="7274CD09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La zona central es la zona donde se </w:t>
      </w:r>
      <w:r w:rsidR="00002EB7" w:rsidRPr="00BC0C81">
        <w:rPr>
          <w:sz w:val="24"/>
          <w:szCs w:val="24"/>
        </w:rPr>
        <w:t>mostrará</w:t>
      </w:r>
      <w:r w:rsidRPr="00BC0C81">
        <w:rPr>
          <w:sz w:val="24"/>
          <w:szCs w:val="24"/>
        </w:rPr>
        <w:t xml:space="preserve"> información al usuario y donde </w:t>
      </w:r>
      <w:r w:rsidR="00002EB7" w:rsidRPr="00BC0C81">
        <w:rPr>
          <w:sz w:val="24"/>
          <w:szCs w:val="24"/>
        </w:rPr>
        <w:t>más</w:t>
      </w:r>
      <w:r w:rsidRPr="00BC0C81">
        <w:rPr>
          <w:sz w:val="24"/>
          <w:szCs w:val="24"/>
        </w:rPr>
        <w:t xml:space="preserve"> va a interactuar el usuario.</w:t>
      </w:r>
    </w:p>
    <w:p w14:paraId="10BC7182" w14:textId="77777777" w:rsidR="00367DEB" w:rsidRDefault="00367DEB" w:rsidP="0019425A"/>
    <w:p w14:paraId="6AFA9AFC" w14:textId="328F2E3E" w:rsidR="0019425A" w:rsidRPr="00BC0C81" w:rsidRDefault="00305078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>La zona superior tendrá</w:t>
      </w:r>
      <w:r w:rsidR="0019425A" w:rsidRPr="00BC0C81">
        <w:rPr>
          <w:sz w:val="24"/>
          <w:szCs w:val="24"/>
        </w:rPr>
        <w:t xml:space="preserve"> </w:t>
      </w:r>
      <w:r w:rsidRPr="00BC0C81">
        <w:rPr>
          <w:sz w:val="24"/>
          <w:szCs w:val="24"/>
        </w:rPr>
        <w:t xml:space="preserve">el </w:t>
      </w:r>
      <w:r w:rsidR="00002EB7" w:rsidRPr="00BC0C81">
        <w:rPr>
          <w:sz w:val="24"/>
          <w:szCs w:val="24"/>
        </w:rPr>
        <w:t>menú</w:t>
      </w:r>
      <w:r w:rsidRPr="00BC0C81">
        <w:rPr>
          <w:sz w:val="24"/>
          <w:szCs w:val="24"/>
        </w:rPr>
        <w:t xml:space="preserve"> de </w:t>
      </w:r>
      <w:r w:rsidR="00002EB7" w:rsidRPr="00BC0C81">
        <w:rPr>
          <w:sz w:val="24"/>
          <w:szCs w:val="24"/>
        </w:rPr>
        <w:t>navegación</w:t>
      </w:r>
      <w:r w:rsidR="0019425A" w:rsidRPr="00BC0C81">
        <w:rPr>
          <w:sz w:val="24"/>
          <w:szCs w:val="24"/>
        </w:rPr>
        <w:t xml:space="preserve">. </w:t>
      </w:r>
    </w:p>
    <w:p w14:paraId="0E880F90" w14:textId="72BFABE6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menú superior tendrá enlaces para todas las zonas de la </w:t>
      </w:r>
      <w:r w:rsidR="00002EB7" w:rsidRPr="00BC0C81">
        <w:rPr>
          <w:sz w:val="24"/>
          <w:szCs w:val="24"/>
        </w:rPr>
        <w:t>página</w:t>
      </w:r>
      <w:r w:rsidR="00F57688" w:rsidRPr="00BC0C81">
        <w:rPr>
          <w:sz w:val="24"/>
          <w:szCs w:val="24"/>
        </w:rPr>
        <w:t xml:space="preserve"> y un enlace para ver el </w:t>
      </w:r>
      <w:proofErr w:type="spellStart"/>
      <w:r w:rsidR="00F57688" w:rsidRPr="00BC0C81">
        <w:rPr>
          <w:sz w:val="24"/>
          <w:szCs w:val="24"/>
        </w:rPr>
        <w:t>Curriculum</w:t>
      </w:r>
      <w:proofErr w:type="spellEnd"/>
      <w:r w:rsidR="00F57688" w:rsidRPr="00BC0C81">
        <w:rPr>
          <w:sz w:val="24"/>
          <w:szCs w:val="24"/>
        </w:rPr>
        <w:t xml:space="preserve"> Vitae</w:t>
      </w:r>
    </w:p>
    <w:p w14:paraId="4DD4E829" w14:textId="77777777" w:rsidR="00367DEB" w:rsidRPr="00BC0C81" w:rsidRDefault="00367DEB" w:rsidP="0019425A">
      <w:pPr>
        <w:rPr>
          <w:sz w:val="24"/>
          <w:szCs w:val="24"/>
        </w:rPr>
      </w:pPr>
    </w:p>
    <w:p w14:paraId="3AD95258" w14:textId="26B4EBC4" w:rsidR="004159DA" w:rsidRPr="00BC0C81" w:rsidRDefault="00367DEB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En la zona inferior ira el pie de la página, </w:t>
      </w:r>
      <w:r w:rsidR="00305078" w:rsidRPr="00BC0C81">
        <w:rPr>
          <w:sz w:val="24"/>
          <w:szCs w:val="24"/>
        </w:rPr>
        <w:t>con un resumen de los conocimientos, contacto y las redes sociales</w:t>
      </w:r>
    </w:p>
    <w:p w14:paraId="05C59619" w14:textId="4FC78777" w:rsidR="004159DA" w:rsidRPr="00BC0C81" w:rsidRDefault="004159DA" w:rsidP="0019425A">
      <w:pPr>
        <w:rPr>
          <w:sz w:val="24"/>
          <w:szCs w:val="24"/>
        </w:rPr>
      </w:pPr>
    </w:p>
    <w:p w14:paraId="4AE93288" w14:textId="6F8CA12A" w:rsidR="009B6EEE" w:rsidRDefault="009B6EEE" w:rsidP="009B6EEE">
      <w:pPr>
        <w:pStyle w:val="Ttulo3"/>
        <w:numPr>
          <w:ilvl w:val="2"/>
          <w:numId w:val="4"/>
        </w:numPr>
      </w:pPr>
      <w:bookmarkStart w:id="15" w:name="_Toc65519939"/>
      <w:r>
        <w:t>Diseño responsivo</w:t>
      </w:r>
      <w:bookmarkEnd w:id="15"/>
    </w:p>
    <w:p w14:paraId="010FBA01" w14:textId="535F61A6" w:rsidR="009B6EEE" w:rsidRDefault="009B6EEE" w:rsidP="009B6EEE"/>
    <w:p w14:paraId="0D31FA5F" w14:textId="5A0ABD68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Este sitio web tiene un diseño responsivo con un </w:t>
      </w:r>
      <w:proofErr w:type="spellStart"/>
      <w:r>
        <w:rPr>
          <w:sz w:val="24"/>
          <w:szCs w:val="24"/>
        </w:rPr>
        <w:t>breakpoint</w:t>
      </w:r>
      <w:proofErr w:type="spellEnd"/>
      <w:r>
        <w:rPr>
          <w:sz w:val="24"/>
          <w:szCs w:val="24"/>
        </w:rPr>
        <w:t xml:space="preserve"> en 768px.</w:t>
      </w:r>
    </w:p>
    <w:p w14:paraId="691114B9" w14:textId="28640F22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Tiene dos diseños </w:t>
      </w:r>
      <w:r>
        <w:rPr>
          <w:b/>
          <w:bCs/>
          <w:sz w:val="24"/>
          <w:szCs w:val="24"/>
        </w:rPr>
        <w:t>Desktop y Mobile</w:t>
      </w:r>
      <w:r>
        <w:rPr>
          <w:sz w:val="24"/>
          <w:szCs w:val="24"/>
        </w:rPr>
        <w:t>.</w:t>
      </w:r>
    </w:p>
    <w:p w14:paraId="21A54234" w14:textId="74EFD17C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>En el Mobile los elementos se colocan uno debajo del anterior y en el Desktop se colocan además de uno debajo de otro también se colocan a los lados.</w:t>
      </w:r>
    </w:p>
    <w:p w14:paraId="2F447A88" w14:textId="29FA559E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En el Mobile el </w:t>
      </w:r>
      <w:r w:rsidR="00566F44">
        <w:rPr>
          <w:sz w:val="24"/>
          <w:szCs w:val="24"/>
        </w:rPr>
        <w:t>menú</w:t>
      </w:r>
      <w:r>
        <w:rPr>
          <w:sz w:val="24"/>
          <w:szCs w:val="24"/>
        </w:rPr>
        <w:t xml:space="preserve"> de navegación se transforma en un menú hamburguesa</w:t>
      </w:r>
    </w:p>
    <w:p w14:paraId="395BFD16" w14:textId="1908FFA0" w:rsidR="004159DA" w:rsidRDefault="004159DA">
      <w:r>
        <w:br w:type="page"/>
      </w:r>
    </w:p>
    <w:p w14:paraId="75F97B4E" w14:textId="0749AF18" w:rsidR="004159DA" w:rsidRDefault="006E0F70" w:rsidP="009B6EEE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6" w:name="_Toc65519940"/>
      <w:r>
        <w:rPr>
          <w:sz w:val="40"/>
          <w:szCs w:val="36"/>
          <w:vertAlign w:val="superscript"/>
        </w:rPr>
        <w:lastRenderedPageBreak/>
        <w:softHyphen/>
      </w:r>
      <w:r w:rsidR="004159DA">
        <w:rPr>
          <w:sz w:val="40"/>
          <w:szCs w:val="36"/>
        </w:rPr>
        <w:t>Prototipo</w:t>
      </w:r>
      <w:bookmarkEnd w:id="16"/>
    </w:p>
    <w:p w14:paraId="30CEE544" w14:textId="27F4353D" w:rsidR="00520602" w:rsidRPr="00520602" w:rsidRDefault="00520602" w:rsidP="009B6EEE">
      <w:pPr>
        <w:pStyle w:val="Ttulo2"/>
        <w:numPr>
          <w:ilvl w:val="1"/>
          <w:numId w:val="4"/>
        </w:numPr>
      </w:pPr>
      <w:bookmarkStart w:id="17" w:name="_Toc65519941"/>
      <w:r>
        <w:t>Desktop</w:t>
      </w:r>
      <w:bookmarkEnd w:id="17"/>
    </w:p>
    <w:p w14:paraId="09434D4F" w14:textId="1D63C166" w:rsidR="004159DA" w:rsidRDefault="00B10EC4" w:rsidP="006F5B56">
      <w:pPr>
        <w:jc w:val="center"/>
      </w:pPr>
      <w:r>
        <w:rPr>
          <w:noProof/>
        </w:rPr>
        <w:drawing>
          <wp:inline distT="0" distB="0" distL="0" distR="0" wp14:anchorId="6C1D02EE" wp14:editId="33F69AFE">
            <wp:extent cx="3790950" cy="799973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19" cy="80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1AF5" w14:textId="02274BB2" w:rsidR="00266D60" w:rsidRDefault="00266D60" w:rsidP="009B6EEE">
      <w:pPr>
        <w:pStyle w:val="Ttulo2"/>
        <w:numPr>
          <w:ilvl w:val="1"/>
          <w:numId w:val="4"/>
        </w:numPr>
      </w:pPr>
      <w:bookmarkStart w:id="18" w:name="_Toc65519942"/>
      <w:r>
        <w:lastRenderedPageBreak/>
        <w:t>Mobile</w:t>
      </w:r>
      <w:bookmarkEnd w:id="18"/>
    </w:p>
    <w:p w14:paraId="388F99E5" w14:textId="75B0E142" w:rsidR="00266D60" w:rsidRDefault="00950AD9" w:rsidP="00D453BD">
      <w:pPr>
        <w:jc w:val="center"/>
      </w:pPr>
      <w:r>
        <w:rPr>
          <w:noProof/>
        </w:rPr>
        <w:drawing>
          <wp:inline distT="0" distB="0" distL="0" distR="0" wp14:anchorId="7113A8D1" wp14:editId="346F657C">
            <wp:extent cx="2266950" cy="8410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EF34" w14:textId="76C495C6" w:rsidR="00566F44" w:rsidRDefault="00566F44" w:rsidP="00D453BD">
      <w:pPr>
        <w:jc w:val="center"/>
      </w:pPr>
    </w:p>
    <w:p w14:paraId="58DF6AA5" w14:textId="0A167F13" w:rsidR="00566F44" w:rsidRDefault="00566F44" w:rsidP="00566F44">
      <w:pPr>
        <w:pStyle w:val="Ttulo2"/>
        <w:numPr>
          <w:ilvl w:val="1"/>
          <w:numId w:val="4"/>
        </w:numPr>
      </w:pPr>
      <w:bookmarkStart w:id="19" w:name="_Toc65519943"/>
      <w:proofErr w:type="gramStart"/>
      <w:r>
        <w:t>Menú hamburguesa</w:t>
      </w:r>
      <w:bookmarkEnd w:id="19"/>
      <w:proofErr w:type="gramEnd"/>
    </w:p>
    <w:p w14:paraId="63DAABA8" w14:textId="77777777" w:rsidR="00566F44" w:rsidRPr="00566F44" w:rsidRDefault="00566F44" w:rsidP="00566F44"/>
    <w:p w14:paraId="6EB2BEBE" w14:textId="6AB4345E" w:rsidR="00566F44" w:rsidRDefault="00773591" w:rsidP="00566F44">
      <w:r>
        <w:rPr>
          <w:noProof/>
        </w:rPr>
        <w:drawing>
          <wp:inline distT="0" distB="0" distL="0" distR="0" wp14:anchorId="7BE58A2C" wp14:editId="7E30C047">
            <wp:extent cx="5057775" cy="3362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F6AE" w14:textId="168946B5" w:rsidR="00241CDC" w:rsidRDefault="00241CDC" w:rsidP="00566F44"/>
    <w:p w14:paraId="2B6A4AE6" w14:textId="44025165" w:rsidR="00241CDC" w:rsidRDefault="00241CDC" w:rsidP="00FC5BA5">
      <w:pPr>
        <w:pStyle w:val="Ttulo2"/>
        <w:numPr>
          <w:ilvl w:val="1"/>
          <w:numId w:val="4"/>
        </w:numPr>
      </w:pPr>
      <w:bookmarkStart w:id="20" w:name="_Toc65519944"/>
      <w:r>
        <w:t>Botón para volver arriba</w:t>
      </w:r>
      <w:bookmarkEnd w:id="20"/>
    </w:p>
    <w:p w14:paraId="27F9566D" w14:textId="67E65689" w:rsidR="006B2B03" w:rsidRPr="006B2B03" w:rsidRDefault="006B2B03" w:rsidP="00B62E85">
      <w:pPr>
        <w:jc w:val="center"/>
      </w:pPr>
      <w:r>
        <w:rPr>
          <w:noProof/>
        </w:rPr>
        <w:drawing>
          <wp:inline distT="0" distB="0" distL="0" distR="0" wp14:anchorId="0A92A78E" wp14:editId="2D55E2C5">
            <wp:extent cx="552527" cy="4953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03" w:rsidRPr="006B2B03" w:rsidSect="006F6A5B">
      <w:headerReference w:type="default" r:id="rId28"/>
      <w:footerReference w:type="default" r:id="rId29"/>
      <w:footerReference w:type="first" r:id="rId3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06880" w14:textId="77777777" w:rsidR="00D4658D" w:rsidRDefault="00D4658D" w:rsidP="006F6A5B">
      <w:pPr>
        <w:spacing w:after="0" w:line="240" w:lineRule="auto"/>
      </w:pPr>
      <w:r>
        <w:separator/>
      </w:r>
    </w:p>
  </w:endnote>
  <w:endnote w:type="continuationSeparator" w:id="0">
    <w:p w14:paraId="195DD612" w14:textId="77777777" w:rsidR="00D4658D" w:rsidRDefault="00D4658D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EE99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73808095" wp14:editId="23D1D096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0F636238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14CC175C" w14:textId="77777777" w:rsidR="003F3079" w:rsidRPr="003F3079" w:rsidRDefault="004E44C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 xml:space="preserve">Cristian </w:t>
              </w:r>
              <w:proofErr w:type="spellStart"/>
              <w:r>
                <w:rPr>
                  <w:b/>
                  <w:color w:val="1F497D" w:themeColor="text2"/>
                  <w:sz w:val="28"/>
                </w:rPr>
                <w:t>Fernandez</w:t>
              </w:r>
              <w:proofErr w:type="spellEnd"/>
              <w:r>
                <w:rPr>
                  <w:b/>
                  <w:color w:val="1F497D" w:themeColor="text2"/>
                  <w:sz w:val="28"/>
                </w:rPr>
                <w:t xml:space="preserve"> Tirado</w:t>
              </w:r>
            </w:p>
          </w:tc>
        </w:sdtContent>
      </w:sdt>
      <w:tc>
        <w:tcPr>
          <w:tcW w:w="675" w:type="dxa"/>
        </w:tcPr>
        <w:p w14:paraId="74A8EB9A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72BBA7C7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C769" w14:textId="77777777" w:rsidR="003F3079" w:rsidRDefault="003F3079">
    <w:pPr>
      <w:pStyle w:val="Piedepgina"/>
      <w:rPr>
        <w:noProof/>
        <w:lang w:val="es-AR" w:eastAsia="es-AR"/>
      </w:rPr>
    </w:pPr>
  </w:p>
  <w:p w14:paraId="64E7C987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29016" w14:textId="77777777" w:rsidR="00D4658D" w:rsidRDefault="00D4658D" w:rsidP="006F6A5B">
      <w:pPr>
        <w:spacing w:after="0" w:line="240" w:lineRule="auto"/>
      </w:pPr>
      <w:r>
        <w:separator/>
      </w:r>
    </w:p>
  </w:footnote>
  <w:footnote w:type="continuationSeparator" w:id="0">
    <w:p w14:paraId="12FF94F6" w14:textId="77777777" w:rsidR="00D4658D" w:rsidRDefault="00D4658D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AAC67" w14:textId="535074E6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2DDF710F" wp14:editId="70010DEF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0941DFCBBEF4629987BAB78A9C73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4C5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30D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6E67C8F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8A46DA"/>
    <w:multiLevelType w:val="hybridMultilevel"/>
    <w:tmpl w:val="9FC00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364A9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25744AC"/>
    <w:multiLevelType w:val="hybridMultilevel"/>
    <w:tmpl w:val="98EC2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C490B"/>
    <w:multiLevelType w:val="hybridMultilevel"/>
    <w:tmpl w:val="F04C2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A69E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42C0480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63D6342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C5"/>
    <w:rsid w:val="00002EB7"/>
    <w:rsid w:val="0000553B"/>
    <w:rsid w:val="00047449"/>
    <w:rsid w:val="000C6BB0"/>
    <w:rsid w:val="000D3ABB"/>
    <w:rsid w:val="000E69F2"/>
    <w:rsid w:val="000F6447"/>
    <w:rsid w:val="00122AB9"/>
    <w:rsid w:val="00144FA6"/>
    <w:rsid w:val="00151E3E"/>
    <w:rsid w:val="00156467"/>
    <w:rsid w:val="00157877"/>
    <w:rsid w:val="00172142"/>
    <w:rsid w:val="0019425A"/>
    <w:rsid w:val="001971A1"/>
    <w:rsid w:val="001F260A"/>
    <w:rsid w:val="00200FDE"/>
    <w:rsid w:val="00217B3A"/>
    <w:rsid w:val="00241CDC"/>
    <w:rsid w:val="00246D69"/>
    <w:rsid w:val="00260AFF"/>
    <w:rsid w:val="00266D60"/>
    <w:rsid w:val="00274E5D"/>
    <w:rsid w:val="002D1D41"/>
    <w:rsid w:val="00305078"/>
    <w:rsid w:val="00337DBB"/>
    <w:rsid w:val="00345E25"/>
    <w:rsid w:val="003527F6"/>
    <w:rsid w:val="00352CF2"/>
    <w:rsid w:val="00355535"/>
    <w:rsid w:val="00367DEB"/>
    <w:rsid w:val="003707D3"/>
    <w:rsid w:val="00393BCC"/>
    <w:rsid w:val="003A568A"/>
    <w:rsid w:val="003B0F7A"/>
    <w:rsid w:val="003F3079"/>
    <w:rsid w:val="003F72C4"/>
    <w:rsid w:val="004159DA"/>
    <w:rsid w:val="00431806"/>
    <w:rsid w:val="00452EA9"/>
    <w:rsid w:val="004759E1"/>
    <w:rsid w:val="00493DD3"/>
    <w:rsid w:val="004979DD"/>
    <w:rsid w:val="004A6813"/>
    <w:rsid w:val="004E44C5"/>
    <w:rsid w:val="004F55F8"/>
    <w:rsid w:val="00516CB7"/>
    <w:rsid w:val="00520602"/>
    <w:rsid w:val="005235BF"/>
    <w:rsid w:val="00544580"/>
    <w:rsid w:val="00552A55"/>
    <w:rsid w:val="005607DE"/>
    <w:rsid w:val="00566F44"/>
    <w:rsid w:val="00595437"/>
    <w:rsid w:val="00596058"/>
    <w:rsid w:val="00642173"/>
    <w:rsid w:val="006548E1"/>
    <w:rsid w:val="006B281B"/>
    <w:rsid w:val="006B2B03"/>
    <w:rsid w:val="006B7DFE"/>
    <w:rsid w:val="006C1E91"/>
    <w:rsid w:val="006E0F70"/>
    <w:rsid w:val="006F5B56"/>
    <w:rsid w:val="006F6A5B"/>
    <w:rsid w:val="00704227"/>
    <w:rsid w:val="0072179A"/>
    <w:rsid w:val="00721A07"/>
    <w:rsid w:val="0073720F"/>
    <w:rsid w:val="007423A6"/>
    <w:rsid w:val="00773591"/>
    <w:rsid w:val="00834EC5"/>
    <w:rsid w:val="008660B2"/>
    <w:rsid w:val="008C4481"/>
    <w:rsid w:val="0090320E"/>
    <w:rsid w:val="00950AD9"/>
    <w:rsid w:val="00963097"/>
    <w:rsid w:val="00991A15"/>
    <w:rsid w:val="009A21A4"/>
    <w:rsid w:val="009B6EEE"/>
    <w:rsid w:val="009E616B"/>
    <w:rsid w:val="009E728A"/>
    <w:rsid w:val="009F23D0"/>
    <w:rsid w:val="00A61B0A"/>
    <w:rsid w:val="00B10EC4"/>
    <w:rsid w:val="00B57C10"/>
    <w:rsid w:val="00B6184C"/>
    <w:rsid w:val="00B62E85"/>
    <w:rsid w:val="00B95844"/>
    <w:rsid w:val="00BA7682"/>
    <w:rsid w:val="00BA771A"/>
    <w:rsid w:val="00BB71C2"/>
    <w:rsid w:val="00BC0C81"/>
    <w:rsid w:val="00BC1F17"/>
    <w:rsid w:val="00C46496"/>
    <w:rsid w:val="00C97EDA"/>
    <w:rsid w:val="00CD14DF"/>
    <w:rsid w:val="00D21A71"/>
    <w:rsid w:val="00D3602A"/>
    <w:rsid w:val="00D453BD"/>
    <w:rsid w:val="00D463EE"/>
    <w:rsid w:val="00D4658D"/>
    <w:rsid w:val="00D81E4F"/>
    <w:rsid w:val="00D95A4D"/>
    <w:rsid w:val="00DD3584"/>
    <w:rsid w:val="00DF1BDE"/>
    <w:rsid w:val="00E31B7D"/>
    <w:rsid w:val="00E511B6"/>
    <w:rsid w:val="00E76194"/>
    <w:rsid w:val="00E97E04"/>
    <w:rsid w:val="00EA48B0"/>
    <w:rsid w:val="00EB29FD"/>
    <w:rsid w:val="00EB6753"/>
    <w:rsid w:val="00F0613D"/>
    <w:rsid w:val="00F11651"/>
    <w:rsid w:val="00F57688"/>
    <w:rsid w:val="00F76A49"/>
    <w:rsid w:val="00FA27A5"/>
    <w:rsid w:val="00FB079D"/>
    <w:rsid w:val="00FD1E27"/>
    <w:rsid w:val="00FF53D9"/>
    <w:rsid w:val="00FF5CAA"/>
    <w:rsid w:val="00FF71EB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C9FC"/>
  <w15:docId w15:val="{219A7F76-DEBB-4417-B6D9-F52D794E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1A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44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3A5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68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75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941DFCBBEF4629987BAB78A9C73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ECBDF-77D2-4073-A3C6-A0407754DF87}"/>
      </w:docPartPr>
      <w:docPartBody>
        <w:p w:rsidR="0056187B" w:rsidRDefault="00EB764F">
          <w:pPr>
            <w:pStyle w:val="40941DFCBBEF4629987BAB78A9C7350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F"/>
    <w:rsid w:val="00074A26"/>
    <w:rsid w:val="000764EE"/>
    <w:rsid w:val="0056187B"/>
    <w:rsid w:val="006266D8"/>
    <w:rsid w:val="007040C6"/>
    <w:rsid w:val="008717F4"/>
    <w:rsid w:val="00962C80"/>
    <w:rsid w:val="00D71865"/>
    <w:rsid w:val="00EB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0941DFCBBEF4629987BAB78A9C73509">
    <w:name w:val="40941DFCBBEF4629987BAB78A9C73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541</TotalTime>
  <Pages>1</Pages>
  <Words>1028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/>
  <dc:creator>Cristian Fernandez Tirado</dc:creator>
  <cp:lastModifiedBy>cristian</cp:lastModifiedBy>
  <cp:revision>81</cp:revision>
  <cp:lastPrinted>2021-03-05T19:29:00Z</cp:lastPrinted>
  <dcterms:created xsi:type="dcterms:W3CDTF">2021-02-19T10:09:00Z</dcterms:created>
  <dcterms:modified xsi:type="dcterms:W3CDTF">2021-03-05T19:31:00Z</dcterms:modified>
</cp:coreProperties>
</file>